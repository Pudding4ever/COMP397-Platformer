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106F83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Illuminati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AE5DB5" w:rsidP="00AE5DB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SHOOT ALL THE ALIENS: THE MOVIE: THE GAME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0B143E" w:rsidP="003050BD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050BD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Based on a True Story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106F83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106F83">
                  <w:t>2018 by Illuminati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AE5DB5" w:rsidP="00AE5DB5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By Daniel Kerr-Cresswell, Aqhil Syed, Lakulish Patel, Oleksii Tomin, and Yehor Kalmykov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106F83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447DE918" wp14:editId="2D641337">
                    <wp:simplePos x="0" y="0"/>
                    <wp:positionH relativeFrom="column">
                      <wp:posOffset>1790700</wp:posOffset>
                    </wp:positionH>
                    <wp:positionV relativeFrom="paragraph">
                      <wp:posOffset>-6037580</wp:posOffset>
                    </wp:positionV>
                    <wp:extent cx="2353310" cy="1476375"/>
                    <wp:effectExtent l="0" t="0" r="22860" b="2857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4763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Pr="003E1D56" w:rsidRDefault="00106F83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>
                                      <wp:extent cx="1524000" cy="1304925"/>
                                      <wp:effectExtent l="0" t="0" r="0" b="9525"/>
                                      <wp:docPr id="13" name="Picture 13" descr="https://lh4.googleusercontent.com/ghK0qWoUs4Qv6XcyRkkwbL3jMyjItbt9iCKtmJIzR1m8eTHua--YYQu6dHCJX_qMC6Ymul80JiKCCs4s6AmRSgoxCJNcBKDNA_4bJltl2J3qV3Txe_3OeohyDnxbYsNYqHgutSDKPc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docs-internal-guid-7d4d34ed-a597-9239-b357-55b9b731484e" descr="https://lh4.googleusercontent.com/ghK0qWoUs4Qv6XcyRkkwbL3jMyjItbt9iCKtmJIzR1m8eTHua--YYQu6dHCJX_qMC6Ymul80JiKCCs4s6AmRSgoxCJNcBKDNA_4bJltl2J3qV3Txe_3OeohyDnxbYsNYqHgutSDKPc8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24000" cy="13049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7DE9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1pt;margin-top:-475.4pt;width:185.3pt;height:116.25pt;z-index:251658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">
                    <v:textbox>
                      <w:txbxContent>
                        <w:p w:rsidR="003E1D56" w:rsidRPr="003E1D56" w:rsidRDefault="00106F83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524000" cy="1304925"/>
                                <wp:effectExtent l="0" t="0" r="0" b="9525"/>
                                <wp:docPr id="13" name="Picture 13" descr="https://lh4.googleusercontent.com/ghK0qWoUs4Qv6XcyRkkwbL3jMyjItbt9iCKtmJIzR1m8eTHua--YYQu6dHCJX_qMC6Ymul80JiKCCs4s6AmRSgoxCJNcBKDNA_4bJltl2J3qV3Txe_3OeohyDnxbYsNYqHgutSDKPc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docs-internal-guid-7d4d34ed-a597-9239-b357-55b9b731484e" descr="https://lh4.googleusercontent.com/ghK0qWoUs4Qv6XcyRkkwbL3jMyjItbt9iCKtmJIzR1m8eTHua--YYQu6dHCJX_qMC6Ymul80JiKCCs4s6AmRSgoxCJNcBKDNA_4bJltl2J3qV3Txe_3OeohyDnxbYsNYqHgutSDKPc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24000" cy="13049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4326C6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February 17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8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bookmarkStart w:id="0" w:name="TableOfContents"/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bookmarkEnd w:id="0"/>
    <w:p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3A1ADC" w:rsidRDefault="003A1ADC" w:rsidP="003A1ADC">
      <w:pPr>
        <w:jc w:val="right"/>
        <w:rPr>
          <w:sz w:val="24"/>
          <w:szCs w:val="24"/>
        </w:rPr>
      </w:pPr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GameOverview" w:history="1">
        <w:r w:rsidR="003A1ADC" w:rsidRPr="003A1ADC">
          <w:rPr>
            <w:rStyle w:val="Hyperlink"/>
            <w:sz w:val="24"/>
            <w:szCs w:val="24"/>
          </w:rPr>
          <w:t>Game Overview</w:t>
        </w:r>
      </w:hyperlink>
      <w:r w:rsidR="003A1ADC">
        <w:rPr>
          <w:b/>
          <w:sz w:val="24"/>
          <w:szCs w:val="24"/>
        </w:rPr>
        <w:t xml:space="preserve"> </w:t>
      </w:r>
    </w:p>
    <w:p w:rsidR="003A1ADC" w:rsidRPr="008C6B2D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GamePlayMechanics" w:history="1">
        <w:r w:rsidR="003A1ADC" w:rsidRPr="003A1ADC">
          <w:rPr>
            <w:rStyle w:val="Hyperlink"/>
            <w:sz w:val="24"/>
            <w:szCs w:val="24"/>
          </w:rPr>
          <w:t>Game Play Mechanics</w:t>
        </w:r>
      </w:hyperlink>
    </w:p>
    <w:p w:rsidR="003A1ADC" w:rsidRPr="00BF4089" w:rsidRDefault="000B143E" w:rsidP="003A1ADC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hyperlink w:anchor="Camera" w:history="1">
        <w:r w:rsidR="003A1ADC" w:rsidRPr="003A1ADC">
          <w:rPr>
            <w:rStyle w:val="Hyperlink"/>
            <w:sz w:val="24"/>
            <w:szCs w:val="24"/>
          </w:rPr>
          <w:t>Camera</w:t>
        </w:r>
      </w:hyperlink>
      <w:r w:rsidR="003A1ADC">
        <w:rPr>
          <w:b/>
          <w:sz w:val="24"/>
          <w:szCs w:val="24"/>
        </w:rPr>
        <w:t xml:space="preserve"> </w:t>
      </w:r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Controls" w:history="1">
        <w:r w:rsidR="003A1ADC" w:rsidRPr="00DD116F">
          <w:rPr>
            <w:rStyle w:val="Hyperlink"/>
            <w:sz w:val="24"/>
            <w:szCs w:val="24"/>
          </w:rPr>
          <w:t>Controls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SavingandLoading" w:history="1">
        <w:r w:rsidR="003A1ADC" w:rsidRPr="00DD116F">
          <w:rPr>
            <w:rStyle w:val="Hyperlink"/>
            <w:sz w:val="24"/>
            <w:szCs w:val="24"/>
          </w:rPr>
          <w:t>Saving and Loading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InterfaceSketch" w:history="1">
        <w:r w:rsidR="003A1ADC" w:rsidRPr="00DD116F">
          <w:rPr>
            <w:rStyle w:val="Hyperlink"/>
            <w:sz w:val="24"/>
            <w:szCs w:val="24"/>
          </w:rPr>
          <w:t>Interface Sketch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MenuandScreenDescriptions" w:history="1">
        <w:r w:rsidR="003A1ADC" w:rsidRPr="00DD116F">
          <w:rPr>
            <w:rStyle w:val="Hyperlink"/>
            <w:sz w:val="24"/>
            <w:szCs w:val="24"/>
          </w:rPr>
          <w:t>Menu and Screen Descriptions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Levels" w:history="1">
        <w:r w:rsidR="003A1ADC" w:rsidRPr="00DD116F">
          <w:rPr>
            <w:rStyle w:val="Hyperlink"/>
            <w:sz w:val="24"/>
            <w:szCs w:val="24"/>
          </w:rPr>
          <w:t>Levels</w:t>
        </w:r>
      </w:hyperlink>
      <w:r w:rsidR="003A1ADC" w:rsidRPr="008C6B2D">
        <w:rPr>
          <w:b/>
          <w:sz w:val="24"/>
          <w:szCs w:val="24"/>
        </w:rPr>
        <w:t xml:space="preserve"> </w:t>
      </w:r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Characters" w:history="1">
        <w:r w:rsidR="003A1ADC" w:rsidRPr="00DD116F">
          <w:rPr>
            <w:rStyle w:val="Hyperlink"/>
            <w:sz w:val="24"/>
            <w:szCs w:val="24"/>
          </w:rPr>
          <w:t>Characters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NonplayerCharacters" w:history="1">
        <w:r w:rsidR="003A1ADC" w:rsidRPr="00DD116F">
          <w:rPr>
            <w:rStyle w:val="Hyperlink"/>
            <w:sz w:val="24"/>
            <w:szCs w:val="24"/>
          </w:rPr>
          <w:t>Non-player Characters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Enemies" w:history="1">
        <w:r w:rsidR="003A1ADC" w:rsidRPr="00DD116F">
          <w:rPr>
            <w:rStyle w:val="Hyperlink"/>
            <w:sz w:val="24"/>
            <w:szCs w:val="24"/>
          </w:rPr>
          <w:t>Enemies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Weapons" w:history="1">
        <w:r w:rsidR="003A1ADC" w:rsidRPr="00DD116F">
          <w:rPr>
            <w:rStyle w:val="Hyperlink"/>
            <w:sz w:val="24"/>
            <w:szCs w:val="24"/>
          </w:rPr>
          <w:t>Weapons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Items" w:history="1">
        <w:r w:rsidR="003A1ADC" w:rsidRPr="00DD116F">
          <w:rPr>
            <w:rStyle w:val="Hyperlink"/>
            <w:sz w:val="24"/>
            <w:szCs w:val="24"/>
          </w:rPr>
          <w:t>Items</w:t>
        </w:r>
      </w:hyperlink>
    </w:p>
    <w:p w:rsidR="003A1ADC" w:rsidRPr="003A1ADC" w:rsidRDefault="000B143E" w:rsidP="00715F3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Abilities" w:history="1">
        <w:r w:rsidR="003A1ADC" w:rsidRPr="00DD116F">
          <w:rPr>
            <w:rStyle w:val="Hyperlink"/>
            <w:sz w:val="24"/>
            <w:szCs w:val="24"/>
          </w:rPr>
          <w:t>Abilities</w:t>
        </w:r>
      </w:hyperlink>
    </w:p>
    <w:p w:rsidR="003A1ADC" w:rsidRPr="003A1ADC" w:rsidRDefault="000B143E" w:rsidP="00A14B8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Script" w:history="1">
        <w:r w:rsidR="003A1ADC" w:rsidRPr="00DD116F">
          <w:rPr>
            <w:rStyle w:val="Hyperlink"/>
            <w:sz w:val="24"/>
            <w:szCs w:val="24"/>
          </w:rPr>
          <w:t>Script</w:t>
        </w:r>
      </w:hyperlink>
    </w:p>
    <w:p w:rsidR="003A1ADC" w:rsidRPr="003A1ADC" w:rsidRDefault="000B143E" w:rsidP="00A979D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Scoring" w:history="1">
        <w:r w:rsidR="003A1ADC" w:rsidRPr="00DD116F">
          <w:rPr>
            <w:rStyle w:val="Hyperlink"/>
            <w:sz w:val="24"/>
            <w:szCs w:val="24"/>
          </w:rPr>
          <w:t>Scoring</w:t>
        </w:r>
      </w:hyperlink>
    </w:p>
    <w:p w:rsidR="003A1ADC" w:rsidRPr="003A1ADC" w:rsidRDefault="000B143E" w:rsidP="000C393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PuzzlesMinigames" w:history="1">
        <w:r w:rsidR="003A1ADC" w:rsidRPr="00DD116F">
          <w:rPr>
            <w:rStyle w:val="Hyperlink"/>
            <w:sz w:val="24"/>
            <w:szCs w:val="24"/>
          </w:rPr>
          <w:t>Puzzles/Mini-games</w:t>
        </w:r>
      </w:hyperlink>
    </w:p>
    <w:p w:rsidR="003A1ADC" w:rsidRPr="003A1ADC" w:rsidRDefault="000B143E" w:rsidP="00F42E3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Bonuses" w:history="1">
        <w:r w:rsidR="003A1ADC" w:rsidRPr="00DD116F">
          <w:rPr>
            <w:rStyle w:val="Hyperlink"/>
            <w:sz w:val="24"/>
            <w:szCs w:val="24"/>
          </w:rPr>
          <w:t>Bonuses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hyperlink w:anchor="SoundIndex" w:history="1">
        <w:r w:rsidR="003A1ADC" w:rsidRPr="00DD116F">
          <w:rPr>
            <w:rStyle w:val="Hyperlink"/>
            <w:sz w:val="24"/>
            <w:szCs w:val="24"/>
          </w:rPr>
          <w:t>Sound Index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StoryIndex" w:history="1">
        <w:r w:rsidR="003A1ADC" w:rsidRPr="00DD116F">
          <w:rPr>
            <w:rStyle w:val="Hyperlink"/>
            <w:sz w:val="24"/>
            <w:szCs w:val="24"/>
          </w:rPr>
          <w:t>Story Index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ArtMultimediaIndex" w:history="1">
        <w:r w:rsidR="003A1ADC" w:rsidRPr="00DD116F">
          <w:rPr>
            <w:rStyle w:val="Hyperlink"/>
            <w:sz w:val="24"/>
            <w:szCs w:val="24"/>
          </w:rPr>
          <w:t>Art / Multimedia Index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DesignNotes" w:history="1">
        <w:r w:rsidR="003A1ADC" w:rsidRPr="00DD116F">
          <w:rPr>
            <w:rStyle w:val="Hyperlink"/>
            <w:sz w:val="24"/>
            <w:szCs w:val="24"/>
          </w:rPr>
          <w:t>Design Notes</w:t>
        </w:r>
      </w:hyperlink>
    </w:p>
    <w:p w:rsidR="003A1ADC" w:rsidRDefault="000B143E" w:rsidP="003A1ADC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hyperlink w:anchor="FutureFeatures" w:history="1">
        <w:r w:rsidR="003A1ADC" w:rsidRPr="00DD116F">
          <w:rPr>
            <w:rStyle w:val="Hyperlink"/>
            <w:sz w:val="24"/>
            <w:szCs w:val="24"/>
          </w:rPr>
          <w:t>Future Features</w:t>
        </w:r>
      </w:hyperlink>
    </w:p>
    <w:p w:rsidR="00AF70AF" w:rsidRDefault="00AF70AF" w:rsidP="00AF70AF">
      <w:pPr>
        <w:pStyle w:val="ListParagraph"/>
        <w:rPr>
          <w:b/>
          <w:sz w:val="24"/>
          <w:szCs w:val="24"/>
        </w:rPr>
      </w:pP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9A4D42" w:rsidRDefault="00AE5DB5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Version 0.1: Started document!</w:t>
      </w:r>
    </w:p>
    <w:p w:rsidR="00582772" w:rsidRDefault="00582772" w:rsidP="001D145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6408FD">
        <w:rPr>
          <w:sz w:val="24"/>
          <w:szCs w:val="24"/>
        </w:rPr>
        <w:t xml:space="preserve">Version </w:t>
      </w:r>
      <w:r w:rsidR="004F5453" w:rsidRPr="006408FD">
        <w:rPr>
          <w:sz w:val="24"/>
          <w:szCs w:val="24"/>
        </w:rPr>
        <w:t>0.1: The starting of document which included</w:t>
      </w:r>
      <w:r w:rsidR="00BB2343" w:rsidRPr="006408FD">
        <w:rPr>
          <w:sz w:val="24"/>
          <w:szCs w:val="24"/>
        </w:rPr>
        <w:t xml:space="preserve"> Team name, and Team Logo. The roles and </w:t>
      </w:r>
      <w:r w:rsidR="006408FD" w:rsidRPr="006408FD">
        <w:rPr>
          <w:sz w:val="24"/>
          <w:szCs w:val="24"/>
        </w:rPr>
        <w:t>the influences and game overview. The main MDA was decided and noted down in this file. And the initial panning was done.</w:t>
      </w:r>
    </w:p>
    <w:p w:rsidR="006408FD" w:rsidRPr="006408FD" w:rsidRDefault="006408FD" w:rsidP="006408FD">
      <w:pPr>
        <w:rPr>
          <w:sz w:val="24"/>
          <w:szCs w:val="24"/>
        </w:rPr>
      </w:pPr>
    </w:p>
    <w:p w:rsidR="00582772" w:rsidRPr="00CF395C" w:rsidRDefault="00582772" w:rsidP="004129DB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CF395C">
        <w:rPr>
          <w:sz w:val="24"/>
          <w:szCs w:val="24"/>
        </w:rPr>
        <w:t>V</w:t>
      </w:r>
      <w:r w:rsidR="00CF395C" w:rsidRPr="00CF395C">
        <w:rPr>
          <w:sz w:val="24"/>
          <w:szCs w:val="24"/>
        </w:rPr>
        <w:t>ersion 0.2:</w:t>
      </w:r>
      <w:r w:rsidR="004F5453">
        <w:rPr>
          <w:sz w:val="24"/>
          <w:szCs w:val="24"/>
        </w:rPr>
        <w:t xml:space="preserve"> The Updating was with inclusion of Placeholder Graphics, and main mechanics of basic working. The game basic player and gun and bullets firing was done and first level is included</w:t>
      </w:r>
      <w:r w:rsidR="00666F4F">
        <w:rPr>
          <w:sz w:val="24"/>
          <w:szCs w:val="24"/>
        </w:rPr>
        <w:t>, a</w:t>
      </w:r>
      <w:bookmarkStart w:id="1" w:name="_GoBack"/>
      <w:bookmarkEnd w:id="1"/>
      <w:r w:rsidR="00666F4F">
        <w:rPr>
          <w:sz w:val="24"/>
          <w:szCs w:val="24"/>
        </w:rPr>
        <w:t>nd the live site link generation.</w:t>
      </w:r>
    </w:p>
    <w:p w:rsidR="00582772" w:rsidRPr="00582772" w:rsidRDefault="00582772" w:rsidP="00582772">
      <w:pPr>
        <w:rPr>
          <w:sz w:val="24"/>
          <w:szCs w:val="24"/>
        </w:rPr>
      </w:pPr>
    </w:p>
    <w:p w:rsidR="00582772" w:rsidRDefault="00582772" w:rsidP="0058277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</w:t>
      </w:r>
      <w:r w:rsidR="00CF395C">
        <w:rPr>
          <w:sz w:val="24"/>
          <w:szCs w:val="24"/>
        </w:rPr>
        <w:t>ersion 0.3:</w:t>
      </w:r>
      <w:r w:rsidR="00A60A0E">
        <w:rPr>
          <w:sz w:val="24"/>
          <w:szCs w:val="24"/>
        </w:rPr>
        <w:t xml:space="preserve"> The graphics is being updated with three levels and there is energy bar and Gun type is updated. </w:t>
      </w:r>
      <w:r w:rsidR="00666F4F">
        <w:rPr>
          <w:sz w:val="24"/>
          <w:szCs w:val="24"/>
        </w:rPr>
        <w:t>And the live site link generation.</w:t>
      </w:r>
    </w:p>
    <w:p w:rsidR="00582772" w:rsidRPr="00582772" w:rsidRDefault="00582772" w:rsidP="00582772">
      <w:pPr>
        <w:rPr>
          <w:sz w:val="24"/>
          <w:szCs w:val="24"/>
        </w:rPr>
      </w:pPr>
    </w:p>
    <w:p w:rsidR="00582772" w:rsidRDefault="00582772" w:rsidP="00582772">
      <w:pPr>
        <w:rPr>
          <w:sz w:val="24"/>
          <w:szCs w:val="24"/>
        </w:rPr>
      </w:pPr>
    </w:p>
    <w:p w:rsidR="00582772" w:rsidRDefault="00582772" w:rsidP="00582772">
      <w:pPr>
        <w:rPr>
          <w:sz w:val="24"/>
          <w:szCs w:val="24"/>
        </w:rPr>
      </w:pPr>
    </w:p>
    <w:p w:rsidR="009A4D42" w:rsidRPr="00582772" w:rsidRDefault="009A4D42" w:rsidP="00582772">
      <w:pPr>
        <w:rPr>
          <w:sz w:val="24"/>
          <w:szCs w:val="24"/>
        </w:rPr>
      </w:pPr>
      <w:r w:rsidRPr="00582772"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" w:name="GameOverview"/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bookmarkEnd w:id="2"/>
    <w:p w:rsidR="009A4D42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(ensure you mention the goal of the game and how to win if applicable)</w:t>
      </w:r>
    </w:p>
    <w:p w:rsidR="00237B61" w:rsidRPr="00237B61" w:rsidRDefault="00237B61" w:rsidP="00237B61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237B61">
        <w:rPr>
          <w:sz w:val="24"/>
          <w:szCs w:val="24"/>
          <w:lang w:val="en-IN"/>
        </w:rPr>
        <w:t xml:space="preserve">The game is a 2D Side Scrolling Platformer, </w:t>
      </w:r>
      <w:r w:rsidR="005A592F" w:rsidRPr="00237B61">
        <w:rPr>
          <w:sz w:val="24"/>
          <w:szCs w:val="24"/>
          <w:lang w:val="en-IN"/>
        </w:rPr>
        <w:t>like</w:t>
      </w:r>
      <w:r w:rsidRPr="00237B61">
        <w:rPr>
          <w:sz w:val="24"/>
          <w:szCs w:val="24"/>
          <w:lang w:val="en-IN"/>
        </w:rPr>
        <w:t xml:space="preserve"> Metal Slug/Contra</w:t>
      </w:r>
    </w:p>
    <w:p w:rsidR="00237B61" w:rsidRPr="00237B61" w:rsidRDefault="00237B61" w:rsidP="00237B61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237B61">
        <w:rPr>
          <w:sz w:val="24"/>
          <w:szCs w:val="24"/>
          <w:lang w:val="en-IN"/>
        </w:rPr>
        <w:t>In addition to a default pistol, there are four weapons the player can obtain (Shotgun, Machine Gun, Rocket Launcher, Laser Gun)</w:t>
      </w:r>
    </w:p>
    <w:p w:rsidR="00237B61" w:rsidRPr="00237B61" w:rsidRDefault="00237B61" w:rsidP="00237B61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237B61">
        <w:rPr>
          <w:sz w:val="24"/>
          <w:szCs w:val="24"/>
          <w:lang w:val="en-IN"/>
        </w:rPr>
        <w:t>There are four major power-up items for the player (Rapid Fire, Shield, Speed Up, Grenade)</w:t>
      </w:r>
    </w:p>
    <w:p w:rsidR="00237B61" w:rsidRPr="00237B61" w:rsidRDefault="00237B61" w:rsidP="00237B61">
      <w:pPr>
        <w:pStyle w:val="ListParagraph"/>
        <w:numPr>
          <w:ilvl w:val="0"/>
          <w:numId w:val="5"/>
        </w:numPr>
        <w:rPr>
          <w:sz w:val="24"/>
          <w:szCs w:val="24"/>
          <w:lang w:val="en-IN"/>
        </w:rPr>
      </w:pPr>
      <w:r w:rsidRPr="00237B61">
        <w:rPr>
          <w:sz w:val="24"/>
          <w:szCs w:val="24"/>
          <w:lang w:val="en-IN"/>
        </w:rPr>
        <w:t>There are three enemy types and a boss in the game.</w:t>
      </w:r>
    </w:p>
    <w:p w:rsidR="00237B61" w:rsidRPr="00237B61" w:rsidRDefault="00237B61" w:rsidP="00765C65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 w:rsidRPr="00237B61">
        <w:rPr>
          <w:sz w:val="24"/>
          <w:szCs w:val="24"/>
          <w:lang w:val="en-IN"/>
        </w:rPr>
        <w:t>There are three levels for the player to navigate, with increasing difficulty and complexity.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3" w:name="GamePlayMechanics"/>
      <w:r w:rsidRPr="008C6B2D">
        <w:rPr>
          <w:b/>
          <w:sz w:val="24"/>
          <w:szCs w:val="24"/>
        </w:rPr>
        <w:t>Game Play Mechanics</w:t>
      </w:r>
    </w:p>
    <w:p w:rsidR="00AE5DB5" w:rsidRDefault="00AE5DB5" w:rsidP="00AE5DB5">
      <w:pPr>
        <w:rPr>
          <w:b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>PLAYER</w:t>
      </w:r>
    </w:p>
    <w:p w:rsidR="00AE5DB5" w:rsidRPr="00AE5DB5" w:rsidRDefault="00AE5DB5" w:rsidP="00AE5DB5">
      <w:pPr>
        <w:pStyle w:val="ListParagraph"/>
        <w:numPr>
          <w:ilvl w:val="0"/>
          <w:numId w:val="13"/>
        </w:numPr>
        <w:rPr>
          <w:b/>
          <w:sz w:val="24"/>
          <w:szCs w:val="24"/>
          <w:u w:val="single"/>
        </w:rPr>
      </w:pPr>
      <w:r>
        <w:rPr>
          <w:i/>
          <w:sz w:val="24"/>
          <w:szCs w:val="24"/>
        </w:rPr>
        <w:t>Has a life bar, can take 5 hits from enemies.</w:t>
      </w:r>
    </w:p>
    <w:p w:rsidR="00AE5DB5" w:rsidRPr="00AE5DB5" w:rsidRDefault="00AE5DB5" w:rsidP="00AE5DB5">
      <w:pPr>
        <w:pStyle w:val="ListParagraph"/>
        <w:numPr>
          <w:ilvl w:val="0"/>
          <w:numId w:val="13"/>
        </w:numPr>
        <w:rPr>
          <w:b/>
          <w:sz w:val="24"/>
          <w:szCs w:val="24"/>
          <w:u w:val="single"/>
        </w:rPr>
      </w:pPr>
      <w:r>
        <w:rPr>
          <w:i/>
          <w:sz w:val="24"/>
          <w:szCs w:val="24"/>
        </w:rPr>
        <w:t>Has 3 lives</w:t>
      </w:r>
    </w:p>
    <w:bookmarkEnd w:id="3"/>
    <w:p w:rsidR="00120E52" w:rsidRPr="00237B61" w:rsidRDefault="00120E52" w:rsidP="00237B61">
      <w:pPr>
        <w:rPr>
          <w:i/>
          <w:sz w:val="24"/>
          <w:szCs w:val="24"/>
          <w:u w:val="single"/>
          <w:lang w:val="en-IN"/>
        </w:rPr>
      </w:pPr>
      <w:r w:rsidRPr="00237B61">
        <w:rPr>
          <w:i/>
          <w:sz w:val="24"/>
          <w:szCs w:val="24"/>
          <w:u w:val="single"/>
          <w:lang w:val="en-IN"/>
        </w:rPr>
        <w:t>CONTROLS</w:t>
      </w:r>
    </w:p>
    <w:p w:rsidR="00237B61" w:rsidRDefault="00237B61" w:rsidP="00237B61">
      <w:pPr>
        <w:pStyle w:val="ListParagraph"/>
        <w:numPr>
          <w:ilvl w:val="0"/>
          <w:numId w:val="4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Run</w:t>
      </w:r>
    </w:p>
    <w:p w:rsidR="00AE5DB5" w:rsidRPr="00120E52" w:rsidRDefault="00AE5DB5" w:rsidP="00237B61">
      <w:pPr>
        <w:pStyle w:val="ListParagraph"/>
        <w:numPr>
          <w:ilvl w:val="0"/>
          <w:numId w:val="4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Crouch</w:t>
      </w:r>
    </w:p>
    <w:p w:rsidR="00237B61" w:rsidRPr="00120E52" w:rsidRDefault="00237B61" w:rsidP="00237B61">
      <w:pPr>
        <w:pStyle w:val="ListParagraph"/>
        <w:numPr>
          <w:ilvl w:val="0"/>
          <w:numId w:val="4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 xml:space="preserve">Shoot </w:t>
      </w:r>
    </w:p>
    <w:p w:rsidR="00237B61" w:rsidRPr="00120E52" w:rsidRDefault="00237B61" w:rsidP="00237B61">
      <w:pPr>
        <w:pStyle w:val="ListParagraph"/>
        <w:numPr>
          <w:ilvl w:val="0"/>
          <w:numId w:val="4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Jump onto platforms</w:t>
      </w:r>
    </w:p>
    <w:p w:rsidR="00237B61" w:rsidRPr="00120E52" w:rsidRDefault="00237B61" w:rsidP="00237B61">
      <w:pPr>
        <w:pStyle w:val="ListParagraph"/>
        <w:numPr>
          <w:ilvl w:val="0"/>
          <w:numId w:val="4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Jump down from platforms</w:t>
      </w:r>
    </w:p>
    <w:p w:rsidR="00237B61" w:rsidRPr="00120E52" w:rsidRDefault="00237B61" w:rsidP="00237B61">
      <w:pPr>
        <w:pStyle w:val="ListParagraph"/>
        <w:numPr>
          <w:ilvl w:val="0"/>
          <w:numId w:val="4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Throw Grenade</w:t>
      </w:r>
    </w:p>
    <w:p w:rsidR="00237B61" w:rsidRPr="00AE5DB5" w:rsidRDefault="00237B61" w:rsidP="00AE5DB5">
      <w:pPr>
        <w:pStyle w:val="ListParagraph"/>
        <w:numPr>
          <w:ilvl w:val="0"/>
          <w:numId w:val="4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Roll (to evade)</w:t>
      </w:r>
    </w:p>
    <w:p w:rsidR="00120E52" w:rsidRPr="00237B61" w:rsidRDefault="00120E52" w:rsidP="00237B61">
      <w:pPr>
        <w:rPr>
          <w:i/>
          <w:sz w:val="24"/>
          <w:szCs w:val="24"/>
          <w:u w:val="single"/>
          <w:lang w:val="en-IN"/>
        </w:rPr>
      </w:pPr>
      <w:r w:rsidRPr="00237B61">
        <w:rPr>
          <w:i/>
          <w:sz w:val="24"/>
          <w:szCs w:val="24"/>
          <w:u w:val="single"/>
          <w:lang w:val="en-IN"/>
        </w:rPr>
        <w:t>WEAPONS and POWER UPS</w:t>
      </w:r>
    </w:p>
    <w:p w:rsidR="00120E52" w:rsidRPr="00120E52" w:rsidRDefault="00120E52" w:rsidP="00120E52">
      <w:pPr>
        <w:pStyle w:val="ListParagraph"/>
        <w:numPr>
          <w:ilvl w:val="0"/>
          <w:numId w:val="3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Weapons have limited ammo</w:t>
      </w:r>
    </w:p>
    <w:p w:rsidR="00120E52" w:rsidRPr="00120E52" w:rsidRDefault="00120E52" w:rsidP="00120E52">
      <w:pPr>
        <w:pStyle w:val="ListParagraph"/>
        <w:numPr>
          <w:ilvl w:val="0"/>
          <w:numId w:val="3"/>
        </w:numPr>
        <w:ind w:left="993" w:hanging="273"/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 xml:space="preserve"> </w:t>
      </w:r>
      <w:r w:rsidRPr="00120E52">
        <w:rPr>
          <w:i/>
          <w:sz w:val="24"/>
          <w:szCs w:val="24"/>
          <w:lang w:val="en-IN"/>
        </w:rPr>
        <w:t>When they run out you switch back to the pistol</w:t>
      </w:r>
    </w:p>
    <w:p w:rsidR="00120E52" w:rsidRPr="00120E52" w:rsidRDefault="00120E52" w:rsidP="00120E52">
      <w:pPr>
        <w:pStyle w:val="ListParagraph"/>
        <w:numPr>
          <w:ilvl w:val="0"/>
          <w:numId w:val="3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Picking up a new weapon overwrites the old one</w:t>
      </w:r>
    </w:p>
    <w:p w:rsidR="00120E52" w:rsidRPr="00120E52" w:rsidRDefault="00120E52" w:rsidP="00120E52">
      <w:pPr>
        <w:pStyle w:val="ListParagraph"/>
        <w:numPr>
          <w:ilvl w:val="0"/>
          <w:numId w:val="3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lastRenderedPageBreak/>
        <w:t xml:space="preserve">Speed and </w:t>
      </w:r>
      <w:r w:rsidR="005A592F" w:rsidRPr="00120E52">
        <w:rPr>
          <w:i/>
          <w:sz w:val="24"/>
          <w:szCs w:val="24"/>
          <w:lang w:val="en-IN"/>
        </w:rPr>
        <w:t>Rapid-Fire</w:t>
      </w:r>
      <w:r w:rsidRPr="00120E52">
        <w:rPr>
          <w:i/>
          <w:sz w:val="24"/>
          <w:szCs w:val="24"/>
          <w:lang w:val="en-IN"/>
        </w:rPr>
        <w:t xml:space="preserve"> power ups last 15 seconds.</w:t>
      </w:r>
    </w:p>
    <w:p w:rsidR="00120E52" w:rsidRPr="00120E52" w:rsidRDefault="00120E52" w:rsidP="00120E52">
      <w:pPr>
        <w:pStyle w:val="ListParagraph"/>
        <w:numPr>
          <w:ilvl w:val="0"/>
          <w:numId w:val="3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Shield lasts until hit</w:t>
      </w:r>
    </w:p>
    <w:p w:rsidR="00120E52" w:rsidRPr="00120E52" w:rsidRDefault="00120E52" w:rsidP="00120E52">
      <w:pPr>
        <w:pStyle w:val="ListParagraph"/>
        <w:numPr>
          <w:ilvl w:val="0"/>
          <w:numId w:val="3"/>
        </w:numPr>
        <w:rPr>
          <w:i/>
          <w:sz w:val="24"/>
          <w:szCs w:val="24"/>
          <w:lang w:val="en-IN"/>
        </w:rPr>
      </w:pPr>
      <w:r w:rsidRPr="00120E52">
        <w:rPr>
          <w:i/>
          <w:sz w:val="24"/>
          <w:szCs w:val="24"/>
          <w:lang w:val="en-IN"/>
        </w:rPr>
        <w:t>Grenade adds 1 grenade to inventory</w:t>
      </w:r>
    </w:p>
    <w:p w:rsidR="00120E52" w:rsidRPr="00BF4089" w:rsidRDefault="00120E52" w:rsidP="00686D09">
      <w:pPr>
        <w:pStyle w:val="ListParagraph"/>
        <w:rPr>
          <w:i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bookmarkStart w:id="4" w:name="Camera"/>
      <w:r w:rsidRPr="008C6B2D">
        <w:rPr>
          <w:b/>
          <w:sz w:val="24"/>
          <w:szCs w:val="24"/>
        </w:rPr>
        <w:t>Camera</w:t>
      </w:r>
      <w:bookmarkEnd w:id="4"/>
      <w:r w:rsidR="003E1D34">
        <w:rPr>
          <w:b/>
          <w:sz w:val="24"/>
          <w:szCs w:val="24"/>
        </w:rPr>
        <w:t xml:space="preserve"> </w:t>
      </w:r>
    </w:p>
    <w:p w:rsidR="009F6693" w:rsidRPr="00BF4089" w:rsidRDefault="00AE5DB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Side-view </w:t>
      </w:r>
      <w:r w:rsidR="00702E55">
        <w:rPr>
          <w:i/>
          <w:sz w:val="24"/>
          <w:szCs w:val="24"/>
        </w:rPr>
        <w:t>side scrolling</w:t>
      </w:r>
      <w:r>
        <w:rPr>
          <w:i/>
          <w:sz w:val="24"/>
          <w:szCs w:val="24"/>
        </w:rPr>
        <w:t xml:space="preserve"> platformer camera (see Interface Sketch section)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5" w:name="Controls"/>
      <w:r w:rsidRPr="008C6B2D">
        <w:rPr>
          <w:b/>
          <w:sz w:val="24"/>
          <w:szCs w:val="24"/>
        </w:rPr>
        <w:t>Controls</w:t>
      </w:r>
    </w:p>
    <w:bookmarkEnd w:id="5"/>
    <w:p w:rsidR="00AE5DB5" w:rsidRDefault="00AE5DB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Basic WSAD/Arrow Key movement controls</w:t>
      </w:r>
    </w:p>
    <w:p w:rsidR="00AE5DB5" w:rsidRDefault="00AE5DB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S/down arrow crouches. While crouched, left or right arrow does evasive roll.</w:t>
      </w:r>
    </w:p>
    <w:p w:rsidR="00AE5DB5" w:rsidRDefault="00AE5DB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Spacebar to jump. Spacebar+Down to jump down through platforms.</w:t>
      </w:r>
    </w:p>
    <w:p w:rsidR="00AE5DB5" w:rsidRDefault="00AE5DB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CTRL to fire. While firing, movement stops and the movement controls instead direct your aim. </w:t>
      </w:r>
    </w:p>
    <w:p w:rsidR="00AE5DB5" w:rsidRDefault="00AE5DB5" w:rsidP="00BF4089">
      <w:pPr>
        <w:pStyle w:val="ListParagraph"/>
        <w:rPr>
          <w:i/>
          <w:sz w:val="24"/>
          <w:szCs w:val="24"/>
        </w:rPr>
      </w:pPr>
    </w:p>
    <w:p w:rsidR="00AE5DB5" w:rsidRPr="00BF4089" w:rsidRDefault="00AE5DB5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Stretch goal: mouse aiming and firing in all directions.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6" w:name="SavingandLoading"/>
      <w:r w:rsidRPr="008C6B2D">
        <w:rPr>
          <w:b/>
          <w:sz w:val="24"/>
          <w:szCs w:val="24"/>
        </w:rPr>
        <w:t>Saving and Loading</w:t>
      </w:r>
      <w:bookmarkEnd w:id="6"/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(Does your game include saving and loading? When? How?)</w:t>
      </w:r>
    </w:p>
    <w:p w:rsidR="00C9122B" w:rsidRPr="00BF4089" w:rsidRDefault="00C9122B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NO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7" w:name="InterfaceSketch"/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bookmarkEnd w:id="7"/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Default="000A72DB" w:rsidP="00BF4089">
      <w:pPr>
        <w:pStyle w:val="ListParagraph"/>
        <w:rPr>
          <w:i/>
          <w:sz w:val="24"/>
          <w:szCs w:val="24"/>
        </w:rPr>
      </w:pPr>
    </w:p>
    <w:p w:rsidR="000A72DB" w:rsidRPr="000A72DB" w:rsidRDefault="000A72DB" w:rsidP="000A72DB">
      <w:pPr>
        <w:pStyle w:val="ListParagraph"/>
        <w:numPr>
          <w:ilvl w:val="1"/>
          <w:numId w:val="4"/>
        </w:numPr>
        <w:rPr>
          <w:b/>
          <w:i/>
          <w:sz w:val="24"/>
          <w:szCs w:val="24"/>
        </w:rPr>
      </w:pPr>
      <w:r w:rsidRPr="000A72DB">
        <w:rPr>
          <w:b/>
          <w:i/>
          <w:sz w:val="24"/>
          <w:szCs w:val="24"/>
        </w:rPr>
        <w:lastRenderedPageBreak/>
        <w:t>Initial Graphics</w:t>
      </w:r>
    </w:p>
    <w:p w:rsidR="002F67D9" w:rsidRDefault="002F67D9" w:rsidP="00BF4089">
      <w:pPr>
        <w:pStyle w:val="ListParagraph"/>
        <w:rPr>
          <w:i/>
          <w:sz w:val="24"/>
          <w:szCs w:val="24"/>
        </w:rPr>
      </w:pPr>
      <w:r w:rsidRPr="002F67D9"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5943559" cy="2811145"/>
            <wp:effectExtent l="0" t="0" r="635" b="8255"/>
            <wp:docPr id="3" name="Picture 3" descr="https://lh3.googleusercontent.com/uP_qZ4VeiJPVPSuzGDW3HYlepbXiHZhw_Q-X76L1DWhjzmwkrThCkIX848wv8d8KTDFIeHktIYaBFx6oQlRULbyMSd3XDpLG-5NmdYeJTw_zmYwEaaJ3CpvXA5x5Y8hQFRdcPk9NC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0271fa9-a5e5-6797-1cf0-8a56307c288d" descr="https://lh3.googleusercontent.com/uP_qZ4VeiJPVPSuzGDW3HYlepbXiHZhw_Q-X76L1DWhjzmwkrThCkIX848wv8d8KTDFIeHktIYaBFx6oQlRULbyMSd3XDpLG-5NmdYeJTw_zmYwEaaJ3CpvXA5x5Y8hQFRdcPk9NCv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58" cy="281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3B" w:rsidRDefault="000E113B" w:rsidP="00BF4089">
      <w:pPr>
        <w:pStyle w:val="ListParagraph"/>
        <w:rPr>
          <w:i/>
          <w:sz w:val="24"/>
          <w:szCs w:val="24"/>
        </w:rPr>
      </w:pPr>
    </w:p>
    <w:p w:rsidR="000E113B" w:rsidRDefault="000E113B" w:rsidP="00BF4089">
      <w:pPr>
        <w:pStyle w:val="ListParagraph"/>
        <w:rPr>
          <w:i/>
          <w:sz w:val="24"/>
          <w:szCs w:val="24"/>
        </w:rPr>
      </w:pPr>
    </w:p>
    <w:p w:rsidR="000E113B" w:rsidRDefault="000E113B" w:rsidP="00BF4089">
      <w:pPr>
        <w:pStyle w:val="ListParagraph"/>
        <w:rPr>
          <w:i/>
          <w:sz w:val="24"/>
          <w:szCs w:val="24"/>
        </w:rPr>
      </w:pPr>
    </w:p>
    <w:p w:rsidR="002F67D9" w:rsidRDefault="002F67D9" w:rsidP="00BF4089">
      <w:pPr>
        <w:pStyle w:val="ListParagraph"/>
        <w:rPr>
          <w:i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5942763" cy="2677795"/>
            <wp:effectExtent l="0" t="0" r="1270" b="8255"/>
            <wp:docPr id="4" name="Picture 4" descr="https://lh5.googleusercontent.com/MsLEw6V6kgcvbFWCEMB1W7IKZQb8hx4bbgdT6w2lO7tWr86vAcIW6_tlgZO1_2d9MS4RSbHUeLpWP0UxlILW8b4JAszLRPu2P5OsjqqK9jUIDfcx-Ss9KFoW7aaY3AnOVb9vBqGh6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0271fa9-a5e5-ef70-a1cb-e1c8f952ec99" descr="https://lh5.googleusercontent.com/MsLEw6V6kgcvbFWCEMB1W7IKZQb8hx4bbgdT6w2lO7tWr86vAcIW6_tlgZO1_2d9MS4RSbHUeLpWP0UxlILW8b4JAszLRPu2P5OsjqqK9jUIDfcx-Ss9KFoW7aaY3AnOVb9vBqGh6o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8" cy="26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7D9" w:rsidRDefault="002F67D9" w:rsidP="00BF4089">
      <w:pPr>
        <w:pStyle w:val="ListParagraph"/>
        <w:rPr>
          <w:i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175" cy="3334385"/>
            <wp:effectExtent l="0" t="0" r="635" b="0"/>
            <wp:docPr id="5" name="Picture 5" descr="https://lh3.googleusercontent.com/5Vapi9kVeTHpJPkDOQ1oTo7zz3dkMhhsn1XqZ8QUDakqyHdy9oowYcFTTAREaIQpc8lA7kIONRfOGaXCXIVQnAV9tuZz0a9Vk962geCZ7hnzYZrZzcpW9dvbrRXCcyd_yUHvygMVH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0271fa9-a5e6-2025-3b8a-7dadf27761f6" descr="https://lh3.googleusercontent.com/5Vapi9kVeTHpJPkDOQ1oTo7zz3dkMhhsn1XqZ8QUDakqyHdy9oowYcFTTAREaIQpc8lA7kIONRfOGaXCXIVQnAV9tuZz0a9Vk962geCZ7hnzYZrZzcpW9dvbrRXCcyd_yUHvygMVHV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10" cy="333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552" w:rsidRDefault="00BA0552" w:rsidP="00BF4089">
      <w:pPr>
        <w:pStyle w:val="ListParagraph"/>
        <w:rPr>
          <w:i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5942997" cy="3420110"/>
            <wp:effectExtent l="0" t="0" r="635" b="8890"/>
            <wp:docPr id="6" name="Picture 6" descr="https://lh3.googleusercontent.com/Hrgtygbv37i4q3ZJlhH__Kh-jC5KxW2NxCG4AsbUKQeCgQ47VFS9JAPh5sEQmOu8aVUgA_WMTObE4MokHDiGZeqbkx6Z9NtAJKJXZzvyqpAF1Sg8SEWQ-TY2-c2NtcWctfAE-5PC9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0271fa9-a5e6-3df4-ef32-3b59b7d5e505" descr="https://lh3.googleusercontent.com/Hrgtygbv37i4q3ZJlhH__Kh-jC5KxW2NxCG4AsbUKQeCgQ47VFS9JAPh5sEQmOu8aVUgA_WMTObE4MokHDiGZeqbkx6Z9NtAJKJXZzvyqpAF1Sg8SEWQ-TY2-c2NtcWctfAE-5PC9v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40" cy="34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46C" w:rsidRDefault="0067446C" w:rsidP="00BF4089">
      <w:pPr>
        <w:pStyle w:val="ListParagraph"/>
        <w:rPr>
          <w:i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5195104"/>
            <wp:effectExtent l="0" t="0" r="0" b="5715"/>
            <wp:docPr id="7" name="Picture 7" descr="https://lh5.googleusercontent.com/Ci6pmFW1KgJQZvWpyM1NLbk4kzP1VDDZ7qF2YghjT9sqzw-FUcF77jYnVWcJOroFidfV2gQWuphxo8w2T0CPLOuHgbGGsOg3sRA6yovGu2qFPaQ2k0czWQH_BUr7gVRxsMw-NhKL0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0271fa9-a5e6-5b0d-f2fb-61ab70b441b0" descr="https://lh5.googleusercontent.com/Ci6pmFW1KgJQZvWpyM1NLbk4kzP1VDDZ7qF2YghjT9sqzw-FUcF77jYnVWcJOroFidfV2gQWuphxo8w2T0CPLOuHgbGGsOg3sRA6yovGu2qFPaQ2k0czWQH_BUr7gVRxsMw-NhKL0J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1F1" w:rsidRDefault="00CC51F1" w:rsidP="00BF4089">
      <w:pPr>
        <w:pStyle w:val="ListParagraph"/>
        <w:rPr>
          <w:i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854710" cy="546100"/>
            <wp:effectExtent l="0" t="0" r="2540" b="6350"/>
            <wp:docPr id="8" name="Picture 8" descr="https://lh4.googleusercontent.com/e_1zffAYBk8QioGV-X4NLJEdOQlZDALljHRu1Q8NZuZZWbOMDCqFRTLL8tMtC2bnKMRO6Jzzwt92nZ3LP80fQrFgfqzMjv1rr8c3eqP7bmfReBrPIBA_Mzbxa5ZRYhDVOnzNIIRj7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0271fa9-a5e6-7b46-d6f1-4c69d52b5752" descr="https://lh4.googleusercontent.com/e_1zffAYBk8QioGV-X4NLJEdOQlZDALljHRu1Q8NZuZZWbOMDCqFRTLL8tMtC2bnKMRO6Jzzwt92nZ3LP80fQrFgfqzMjv1rr8c3eqP7bmfReBrPIBA_Mzbxa5ZRYhDVOnzNIIRj7M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</w:p>
    <w:p w:rsidR="006B1E8B" w:rsidRDefault="006B1E8B" w:rsidP="00BF4089">
      <w:pPr>
        <w:pStyle w:val="ListParagraph"/>
        <w:rPr>
          <w:i/>
          <w:sz w:val="24"/>
          <w:szCs w:val="24"/>
        </w:rPr>
      </w:pPr>
      <w:r w:rsidRPr="006B1E8B">
        <w:rPr>
          <w:b/>
          <w:i/>
          <w:sz w:val="24"/>
          <w:szCs w:val="24"/>
          <w:u w:val="single"/>
        </w:rPr>
        <w:lastRenderedPageBreak/>
        <w:t>Actual Graphics</w:t>
      </w:r>
      <w:r>
        <w:rPr>
          <w:i/>
          <w:sz w:val="24"/>
          <w:szCs w:val="24"/>
        </w:rPr>
        <w:t>:</w:t>
      </w:r>
    </w:p>
    <w:p w:rsidR="006B1E8B" w:rsidRPr="006B1E8B" w:rsidRDefault="006B1E8B" w:rsidP="006B1E8B">
      <w:pPr>
        <w:pStyle w:val="ListParagraph"/>
        <w:numPr>
          <w:ilvl w:val="1"/>
          <w:numId w:val="4"/>
        </w:numPr>
        <w:rPr>
          <w:i/>
          <w:sz w:val="24"/>
          <w:szCs w:val="24"/>
        </w:rPr>
      </w:pPr>
      <w:r w:rsidRPr="006B1E8B">
        <w:rPr>
          <w:i/>
          <w:sz w:val="24"/>
          <w:szCs w:val="24"/>
        </w:rPr>
        <w:t>Level1</w:t>
      </w:r>
      <w:r>
        <w:rPr>
          <w:i/>
          <w:sz w:val="24"/>
          <w:szCs w:val="24"/>
        </w:rPr>
        <w:t xml:space="preserve"> screen is having green background with some hurdles and has Handgun in it.</w:t>
      </w:r>
    </w:p>
    <w:p w:rsidR="006B1E8B" w:rsidRDefault="006B1E8B" w:rsidP="00BF4089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5619610" cy="34194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vel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534" cy="34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8B" w:rsidRDefault="006B1E8B" w:rsidP="006B1E8B">
      <w:pPr>
        <w:pStyle w:val="ListParagraph"/>
        <w:numPr>
          <w:ilvl w:val="1"/>
          <w:numId w:val="4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Level2 is where the background changes and has some steps and we have addition weapon as Shotgun.</w:t>
      </w:r>
    </w:p>
    <w:p w:rsidR="006B1E8B" w:rsidRPr="00BF4089" w:rsidRDefault="006B1E8B" w:rsidP="00BF4089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5543550" cy="369333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vel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940" cy="36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8" w:name="MenuandScreenDescriptions"/>
      <w:r w:rsidRPr="008C6B2D">
        <w:rPr>
          <w:b/>
          <w:sz w:val="24"/>
          <w:szCs w:val="24"/>
        </w:rPr>
        <w:t>Menu and Screen Descriptions</w:t>
      </w:r>
    </w:p>
    <w:bookmarkEnd w:id="8"/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:rsidR="002F67D9" w:rsidRPr="00BF4089" w:rsidRDefault="006D1724" w:rsidP="00BF4089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>
            <wp:extent cx="5943600" cy="3959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B5" w:rsidRPr="006D1724" w:rsidRDefault="006D1724" w:rsidP="00311F5A">
      <w:pPr>
        <w:pStyle w:val="ListParagraph"/>
        <w:numPr>
          <w:ilvl w:val="1"/>
          <w:numId w:val="4"/>
        </w:numPr>
        <w:rPr>
          <w:b/>
          <w:sz w:val="24"/>
          <w:szCs w:val="24"/>
        </w:rPr>
      </w:pPr>
      <w:r w:rsidRPr="006D1724">
        <w:rPr>
          <w:sz w:val="24"/>
          <w:szCs w:val="24"/>
        </w:rPr>
        <w:t xml:space="preserve"> The name of the game and it has a button to start the game which is the initial screen.</w:t>
      </w:r>
    </w:p>
    <w:p w:rsidR="00686D09" w:rsidRPr="00AE5DB5" w:rsidRDefault="00686D09" w:rsidP="00AE5DB5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9" w:name="Levels"/>
      <w:r w:rsidRPr="008C6B2D">
        <w:rPr>
          <w:b/>
          <w:sz w:val="24"/>
          <w:szCs w:val="24"/>
        </w:rPr>
        <w:t xml:space="preserve">Levels </w:t>
      </w:r>
    </w:p>
    <w:bookmarkEnd w:id="9"/>
    <w:p w:rsidR="00D91681" w:rsidRPr="00D91681" w:rsidRDefault="00D91681" w:rsidP="00D91681">
      <w:pPr>
        <w:pStyle w:val="ListParagraph"/>
        <w:rPr>
          <w:i/>
          <w:sz w:val="24"/>
          <w:szCs w:val="24"/>
          <w:lang w:val="en-IN"/>
        </w:rPr>
      </w:pPr>
      <w:r w:rsidRPr="00D91681">
        <w:rPr>
          <w:i/>
          <w:sz w:val="24"/>
          <w:szCs w:val="24"/>
          <w:lang w:val="en-IN"/>
        </w:rPr>
        <w:t>Three level types:</w:t>
      </w:r>
    </w:p>
    <w:p w:rsidR="00D91681" w:rsidRPr="00D91681" w:rsidRDefault="00D91681" w:rsidP="00D91681">
      <w:pPr>
        <w:pStyle w:val="ListParagraph"/>
        <w:numPr>
          <w:ilvl w:val="0"/>
          <w:numId w:val="6"/>
        </w:numPr>
        <w:rPr>
          <w:i/>
          <w:sz w:val="24"/>
          <w:szCs w:val="24"/>
          <w:lang w:val="en-IN"/>
        </w:rPr>
      </w:pPr>
      <w:r w:rsidRPr="00D91681">
        <w:rPr>
          <w:i/>
          <w:sz w:val="24"/>
          <w:szCs w:val="24"/>
          <w:lang w:val="en-IN"/>
        </w:rPr>
        <w:t>Level 1: Basic side scrolling level. Jump a few platforms and get to the end.</w:t>
      </w:r>
    </w:p>
    <w:p w:rsidR="00D91681" w:rsidRPr="00D91681" w:rsidRDefault="00D91681" w:rsidP="00D91681">
      <w:pPr>
        <w:pStyle w:val="ListParagraph"/>
        <w:rPr>
          <w:i/>
          <w:sz w:val="24"/>
          <w:szCs w:val="24"/>
          <w:lang w:val="en-IN"/>
        </w:rPr>
      </w:pPr>
    </w:p>
    <w:p w:rsidR="00D91681" w:rsidRPr="00D91681" w:rsidRDefault="00D91681" w:rsidP="00D91681">
      <w:pPr>
        <w:pStyle w:val="ListParagraph"/>
        <w:numPr>
          <w:ilvl w:val="0"/>
          <w:numId w:val="7"/>
        </w:numPr>
        <w:rPr>
          <w:i/>
          <w:sz w:val="24"/>
          <w:szCs w:val="24"/>
          <w:lang w:val="en-IN"/>
        </w:rPr>
      </w:pPr>
      <w:r w:rsidRPr="00D91681">
        <w:rPr>
          <w:i/>
          <w:sz w:val="24"/>
          <w:szCs w:val="24"/>
          <w:lang w:val="en-IN"/>
        </w:rPr>
        <w:t>Level 2: More complex. Jump between moving platforms while defeating flying enemies.</w:t>
      </w:r>
    </w:p>
    <w:p w:rsidR="00D91681" w:rsidRPr="00D91681" w:rsidRDefault="00D91681" w:rsidP="00D91681">
      <w:pPr>
        <w:pStyle w:val="ListParagraph"/>
        <w:rPr>
          <w:i/>
          <w:sz w:val="24"/>
          <w:szCs w:val="24"/>
          <w:lang w:val="en-IN"/>
        </w:rPr>
      </w:pPr>
    </w:p>
    <w:p w:rsidR="00686D09" w:rsidRDefault="00D91681" w:rsidP="00686D09">
      <w:pPr>
        <w:pStyle w:val="ListParagraph"/>
        <w:numPr>
          <w:ilvl w:val="0"/>
          <w:numId w:val="8"/>
        </w:numPr>
        <w:rPr>
          <w:i/>
          <w:sz w:val="24"/>
          <w:szCs w:val="24"/>
          <w:lang w:val="en-IN"/>
        </w:rPr>
      </w:pPr>
      <w:r w:rsidRPr="00D91681">
        <w:rPr>
          <w:i/>
          <w:sz w:val="24"/>
          <w:szCs w:val="24"/>
          <w:lang w:val="en-IN"/>
        </w:rPr>
        <w:t xml:space="preserve">Level 3: Defeat waves of enemies jumping on to your platform and finally defeat the boss at the end. </w:t>
      </w:r>
    </w:p>
    <w:p w:rsidR="00AE5DB5" w:rsidRDefault="00AE5DB5" w:rsidP="00AE5DB5">
      <w:pPr>
        <w:pStyle w:val="ListParagraph"/>
        <w:rPr>
          <w:i/>
          <w:sz w:val="24"/>
          <w:szCs w:val="24"/>
          <w:lang w:val="en-IN"/>
        </w:rPr>
      </w:pPr>
    </w:p>
    <w:p w:rsidR="00960223" w:rsidRDefault="00960223" w:rsidP="00AE5DB5">
      <w:pPr>
        <w:pStyle w:val="ListParagraph"/>
        <w:rPr>
          <w:i/>
          <w:sz w:val="24"/>
          <w:szCs w:val="24"/>
          <w:lang w:val="en-IN"/>
        </w:rPr>
      </w:pPr>
    </w:p>
    <w:p w:rsidR="00960223" w:rsidRPr="00AE5DB5" w:rsidRDefault="00960223" w:rsidP="00AE5DB5">
      <w:pPr>
        <w:pStyle w:val="ListParagraph"/>
        <w:rPr>
          <w:i/>
          <w:sz w:val="24"/>
          <w:szCs w:val="24"/>
          <w:lang w:val="en-IN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0" w:name="Characters"/>
      <w:r w:rsidRPr="008C6B2D">
        <w:rPr>
          <w:b/>
          <w:sz w:val="24"/>
          <w:szCs w:val="24"/>
        </w:rPr>
        <w:lastRenderedPageBreak/>
        <w:t>Characters</w:t>
      </w:r>
    </w:p>
    <w:bookmarkEnd w:id="10"/>
    <w:p w:rsidR="00686D09" w:rsidRDefault="00AE5DB5" w:rsidP="00686D09">
      <w:pPr>
        <w:rPr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A2C8133" wp14:editId="08654664">
            <wp:extent cx="854710" cy="546100"/>
            <wp:effectExtent l="0" t="0" r="2540" b="6350"/>
            <wp:docPr id="11" name="Picture 11" descr="https://lh4.googleusercontent.com/e_1zffAYBk8QioGV-X4NLJEdOQlZDALljHRu1Q8NZuZZWbOMDCqFRTLL8tMtC2bnKMRO6Jzzwt92nZ3LP80fQrFgfqzMjv1rr8c3eqP7bmfReBrPIBA_Mzbxa5ZRYhDVOnzNIIRj7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10271fa9-a5e6-7b46-d6f1-4c69d52b5752" descr="https://lh4.googleusercontent.com/e_1zffAYBk8QioGV-X4NLJEdOQlZDALljHRu1Q8NZuZZWbOMDCqFRTLL8tMtC2bnKMRO6Jzzwt92nZ3LP80fQrFgfqzMjv1rr8c3eqP7bmfReBrPIBA_Mzbxa5ZRYhDVOnzNIIRj7M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DB5" w:rsidRDefault="00AE5DB5" w:rsidP="00686D09">
      <w:pPr>
        <w:rPr>
          <w:sz w:val="24"/>
          <w:szCs w:val="24"/>
        </w:rPr>
      </w:pPr>
      <w:r>
        <w:rPr>
          <w:sz w:val="24"/>
          <w:szCs w:val="24"/>
        </w:rPr>
        <w:t>This guy. He has a gun, he shoots the aliens and doesn’t afraid of anything.</w:t>
      </w:r>
    </w:p>
    <w:p w:rsidR="00AE5DB5" w:rsidRPr="00AE5DB5" w:rsidRDefault="00AE5DB5" w:rsidP="00686D09">
      <w:pPr>
        <w:rPr>
          <w:sz w:val="24"/>
          <w:szCs w:val="24"/>
        </w:rPr>
      </w:pPr>
      <w:r>
        <w:rPr>
          <w:sz w:val="24"/>
          <w:szCs w:val="24"/>
        </w:rPr>
        <w:t xml:space="preserve">He has a life bar, but can only take about five hits before dying and losing a life. 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1" w:name="NonplayerCharacters"/>
      <w:r w:rsidRPr="008C6B2D">
        <w:rPr>
          <w:b/>
          <w:sz w:val="24"/>
          <w:szCs w:val="24"/>
        </w:rPr>
        <w:t>Non-player Characters</w:t>
      </w:r>
    </w:p>
    <w:bookmarkEnd w:id="11"/>
    <w:p w:rsidR="00686D09" w:rsidRPr="00E54133" w:rsidRDefault="00AE5DB5" w:rsidP="00E54133">
      <w:pPr>
        <w:pStyle w:val="ListParagraph"/>
        <w:rPr>
          <w:i/>
          <w:sz w:val="24"/>
          <w:szCs w:val="24"/>
        </w:rPr>
      </w:pPr>
      <w:r w:rsidRPr="00AE5DB5">
        <w:rPr>
          <w:i/>
          <w:sz w:val="24"/>
          <w:szCs w:val="24"/>
        </w:rPr>
        <w:t>No allies</w:t>
      </w:r>
      <w:r>
        <w:rPr>
          <w:i/>
          <w:sz w:val="24"/>
          <w:szCs w:val="24"/>
        </w:rPr>
        <w:t xml:space="preserve"> are currently planned</w:t>
      </w:r>
      <w:r w:rsidRPr="00AE5DB5">
        <w:rPr>
          <w:i/>
          <w:sz w:val="24"/>
          <w:szCs w:val="24"/>
        </w:rPr>
        <w:t>. An allied character could be a stretch goal</w:t>
      </w:r>
      <w:r w:rsidR="00E54133">
        <w:rPr>
          <w:i/>
          <w:sz w:val="24"/>
          <w:szCs w:val="24"/>
        </w:rPr>
        <w:t xml:space="preserve"> at the end of development.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2" w:name="Enemies"/>
      <w:r w:rsidRPr="008C6B2D">
        <w:rPr>
          <w:b/>
          <w:sz w:val="24"/>
          <w:szCs w:val="24"/>
        </w:rPr>
        <w:t>Enemies</w:t>
      </w:r>
    </w:p>
    <w:bookmarkEnd w:id="12"/>
    <w:p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computer-generated enemies and boss monsters)</w:t>
      </w:r>
    </w:p>
    <w:p w:rsidR="00484428" w:rsidRDefault="00CF510F" w:rsidP="00484428">
      <w:pPr>
        <w:pStyle w:val="ListParagraph"/>
        <w:numPr>
          <w:ilvl w:val="0"/>
          <w:numId w:val="9"/>
        </w:numPr>
        <w:rPr>
          <w:i/>
          <w:sz w:val="24"/>
          <w:szCs w:val="24"/>
        </w:rPr>
      </w:pPr>
      <w:r w:rsidRPr="00CF510F">
        <w:rPr>
          <w:i/>
          <w:sz w:val="24"/>
          <w:szCs w:val="24"/>
        </w:rPr>
        <w:t>Jumping Parasite</w:t>
      </w:r>
    </w:p>
    <w:p w:rsidR="00AE5DB5" w:rsidRDefault="00AE5DB5" w:rsidP="00AE5DB5">
      <w:pPr>
        <w:pStyle w:val="ListParagraph"/>
        <w:numPr>
          <w:ilvl w:val="1"/>
          <w:numId w:val="9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Scuttles along the floor. Player must crouch to hit them while on the floor. Reaching a set distance from the player, they leap, damaging on contact with the player.</w:t>
      </w:r>
    </w:p>
    <w:p w:rsidR="00CF510F" w:rsidRDefault="00CF510F" w:rsidP="00484428">
      <w:pPr>
        <w:pStyle w:val="ListParagraph"/>
        <w:numPr>
          <w:ilvl w:val="0"/>
          <w:numId w:val="9"/>
        </w:numPr>
        <w:rPr>
          <w:i/>
          <w:sz w:val="24"/>
          <w:szCs w:val="24"/>
        </w:rPr>
      </w:pPr>
      <w:r w:rsidRPr="00CF510F">
        <w:rPr>
          <w:i/>
          <w:sz w:val="24"/>
          <w:szCs w:val="24"/>
        </w:rPr>
        <w:t>Parasite Soldier</w:t>
      </w:r>
    </w:p>
    <w:p w:rsidR="00AE5DB5" w:rsidRDefault="00AE5DB5" w:rsidP="00AE5DB5">
      <w:pPr>
        <w:pStyle w:val="ListParagraph"/>
        <w:numPr>
          <w:ilvl w:val="1"/>
          <w:numId w:val="9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These enemies shoot at you with the same weapons you can get. They will try and get on the same platform as you for a straight line of fire and then shoot.</w:t>
      </w:r>
    </w:p>
    <w:p w:rsidR="00CF510F" w:rsidRDefault="00CF510F" w:rsidP="00484428">
      <w:pPr>
        <w:pStyle w:val="ListParagraph"/>
        <w:numPr>
          <w:ilvl w:val="0"/>
          <w:numId w:val="9"/>
        </w:numPr>
        <w:rPr>
          <w:i/>
          <w:sz w:val="24"/>
          <w:szCs w:val="24"/>
        </w:rPr>
      </w:pPr>
      <w:r w:rsidRPr="00CF510F">
        <w:rPr>
          <w:i/>
          <w:sz w:val="24"/>
          <w:szCs w:val="24"/>
        </w:rPr>
        <w:t>Flying Bug Enemy</w:t>
      </w:r>
    </w:p>
    <w:p w:rsidR="00AE5DB5" w:rsidRPr="005C2F0F" w:rsidRDefault="00AE5DB5" w:rsidP="00AE5DB5">
      <w:pPr>
        <w:pStyle w:val="ListParagraph"/>
        <w:numPr>
          <w:ilvl w:val="1"/>
          <w:numId w:val="9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Flies evasively when being shot at, launching a direct projectile and then sharply rising or diving away from return fire. Less often, can also launch a splash damage arcing projectile similar to player grenades.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Pr="00AE5DB5" w:rsidRDefault="009F6693" w:rsidP="00AE5DB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3" w:name="Weapons"/>
      <w:r w:rsidRPr="008C6B2D">
        <w:rPr>
          <w:b/>
          <w:sz w:val="24"/>
          <w:szCs w:val="24"/>
        </w:rPr>
        <w:t>Weapons</w:t>
      </w:r>
      <w:bookmarkEnd w:id="13"/>
    </w:p>
    <w:p w:rsidR="00654E5A" w:rsidRDefault="00AE5DB5" w:rsidP="00654E5A">
      <w:pPr>
        <w:pStyle w:val="ListParagraph"/>
        <w:numPr>
          <w:ilvl w:val="0"/>
          <w:numId w:val="10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Shotgun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20 shot capacity</w:t>
      </w:r>
    </w:p>
    <w:p w:rsidR="00AE5DB5" w:rsidRPr="00654E5A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Fires a tight 5 shot spread – one shot goes forward as normal, two spread out above and one spreads out below at 5 and 10 degree angles.</w:t>
      </w:r>
    </w:p>
    <w:p w:rsidR="00654E5A" w:rsidRDefault="00AE5DB5" w:rsidP="00654E5A">
      <w:pPr>
        <w:pStyle w:val="ListParagraph"/>
        <w:numPr>
          <w:ilvl w:val="0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Machine Gun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100 shot capacity</w:t>
      </w:r>
    </w:p>
    <w:p w:rsidR="00AE5DB5" w:rsidRPr="00654E5A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Fires automatically and rapidly in a straight line – hold down the button.</w:t>
      </w:r>
    </w:p>
    <w:p w:rsidR="00654E5A" w:rsidRDefault="00654E5A" w:rsidP="00654E5A">
      <w:pPr>
        <w:pStyle w:val="ListParagraph"/>
        <w:numPr>
          <w:ilvl w:val="0"/>
          <w:numId w:val="10"/>
        </w:numPr>
        <w:rPr>
          <w:i/>
          <w:sz w:val="24"/>
          <w:szCs w:val="24"/>
          <w:lang w:val="en-IN"/>
        </w:rPr>
      </w:pPr>
      <w:r w:rsidRPr="00654E5A">
        <w:rPr>
          <w:i/>
          <w:sz w:val="24"/>
          <w:szCs w:val="24"/>
          <w:lang w:val="en-IN"/>
        </w:rPr>
        <w:t>Rocket Launcher (splash damage)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5 shot capacity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lastRenderedPageBreak/>
        <w:t>Fires a large slow moving projectile that explodes on the first thing it hits, damaging and knocking back everything in a small radius around the explosion.</w:t>
      </w:r>
    </w:p>
    <w:p w:rsidR="00AE5DB5" w:rsidRDefault="00AE5DB5" w:rsidP="00654E5A">
      <w:pPr>
        <w:pStyle w:val="ListParagraph"/>
        <w:numPr>
          <w:ilvl w:val="0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Pistol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Basic weapon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Infinite capacity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Fires in a straight line</w:t>
      </w:r>
    </w:p>
    <w:p w:rsidR="00AE5DB5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>2 shot/sec rate of fire</w:t>
      </w:r>
    </w:p>
    <w:p w:rsidR="00AE5DB5" w:rsidRPr="00654E5A" w:rsidRDefault="00AE5DB5" w:rsidP="00AE5DB5">
      <w:pPr>
        <w:pStyle w:val="ListParagraph"/>
        <w:numPr>
          <w:ilvl w:val="1"/>
          <w:numId w:val="10"/>
        </w:numPr>
        <w:rPr>
          <w:i/>
          <w:sz w:val="24"/>
          <w:szCs w:val="24"/>
          <w:lang w:val="en-IN"/>
        </w:rPr>
      </w:pPr>
      <w:r>
        <w:rPr>
          <w:i/>
          <w:sz w:val="24"/>
          <w:szCs w:val="24"/>
          <w:lang w:val="en-IN"/>
        </w:rPr>
        <w:t xml:space="preserve">Semi-automatic – press </w:t>
      </w:r>
      <w:r w:rsidR="006D0A26">
        <w:rPr>
          <w:i/>
          <w:sz w:val="24"/>
          <w:szCs w:val="24"/>
          <w:lang w:val="en-IN"/>
        </w:rPr>
        <w:t>the button</w:t>
      </w:r>
      <w:r>
        <w:rPr>
          <w:i/>
          <w:sz w:val="24"/>
          <w:szCs w:val="24"/>
          <w:lang w:val="en-IN"/>
        </w:rPr>
        <w:t xml:space="preserve"> every time you want to fire.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4" w:name="Items"/>
      <w:r w:rsidRPr="008C6B2D">
        <w:rPr>
          <w:b/>
          <w:sz w:val="24"/>
          <w:szCs w:val="24"/>
        </w:rPr>
        <w:t>Items</w:t>
      </w:r>
    </w:p>
    <w:bookmarkEnd w:id="14"/>
    <w:p w:rsidR="00686D09" w:rsidRDefault="00AE5DB5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There are </w:t>
      </w:r>
      <w:r w:rsidR="00E54133">
        <w:rPr>
          <w:i/>
          <w:sz w:val="24"/>
          <w:szCs w:val="24"/>
        </w:rPr>
        <w:t>six</w:t>
      </w:r>
      <w:r>
        <w:rPr>
          <w:i/>
          <w:sz w:val="24"/>
          <w:szCs w:val="24"/>
        </w:rPr>
        <w:t xml:space="preserve"> powerups in this game.</w:t>
      </w:r>
    </w:p>
    <w:p w:rsidR="00AE5DB5" w:rsidRDefault="00AE5DB5" w:rsidP="00AE5DB5">
      <w:pPr>
        <w:pStyle w:val="ListParagraph"/>
        <w:numPr>
          <w:ilvl w:val="0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Speed Up</w:t>
      </w:r>
    </w:p>
    <w:p w:rsidR="00AE5DB5" w:rsidRDefault="00AE5DB5" w:rsidP="00AE5DB5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Increases player speed and jump height by 1.5x</w:t>
      </w:r>
    </w:p>
    <w:p w:rsidR="00AE5DB5" w:rsidRDefault="00AE5DB5" w:rsidP="00AE5DB5">
      <w:pPr>
        <w:pStyle w:val="ListParagraph"/>
        <w:numPr>
          <w:ilvl w:val="0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Rapid Fire</w:t>
      </w:r>
    </w:p>
    <w:p w:rsidR="00AE5DB5" w:rsidRDefault="00AE5DB5" w:rsidP="00AE5DB5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Increases player rate of fire by 1.5x</w:t>
      </w:r>
    </w:p>
    <w:p w:rsidR="00AE5DB5" w:rsidRDefault="00AE5DB5" w:rsidP="00AE5DB5">
      <w:pPr>
        <w:pStyle w:val="ListParagraph"/>
        <w:numPr>
          <w:ilvl w:val="0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Shield</w:t>
      </w:r>
    </w:p>
    <w:p w:rsidR="00AE5DB5" w:rsidRDefault="00AE5DB5" w:rsidP="00AE5DB5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Encases the player in a protective shield that blocks</w:t>
      </w:r>
      <w:r w:rsidR="00E54133">
        <w:rPr>
          <w:i/>
          <w:sz w:val="24"/>
          <w:szCs w:val="24"/>
        </w:rPr>
        <w:t xml:space="preserve"> all</w:t>
      </w:r>
      <w:r>
        <w:rPr>
          <w:i/>
          <w:sz w:val="24"/>
          <w:szCs w:val="24"/>
        </w:rPr>
        <w:t xml:space="preserve"> </w:t>
      </w:r>
      <w:r w:rsidR="00E54133">
        <w:rPr>
          <w:i/>
          <w:sz w:val="24"/>
          <w:szCs w:val="24"/>
        </w:rPr>
        <w:t xml:space="preserve">damage for 5 seconds, then stays on the player and disappears on the next hit. </w:t>
      </w:r>
    </w:p>
    <w:p w:rsidR="00AE5DB5" w:rsidRDefault="00AE5DB5" w:rsidP="00AE5DB5">
      <w:pPr>
        <w:pStyle w:val="ListParagraph"/>
        <w:numPr>
          <w:ilvl w:val="0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Grenade</w:t>
      </w:r>
    </w:p>
    <w:p w:rsidR="00E54133" w:rsidRDefault="00E54133" w:rsidP="00E54133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Adds 1 grenade to grenade counter.</w:t>
      </w:r>
    </w:p>
    <w:p w:rsidR="00E54133" w:rsidRDefault="00E54133" w:rsidP="00E54133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Grenade is an arching projectile which can bounce along the floor and explodes on impact with an enemy.</w:t>
      </w:r>
    </w:p>
    <w:p w:rsidR="00AE5DB5" w:rsidRDefault="00AE5DB5" w:rsidP="00AE5DB5">
      <w:pPr>
        <w:pStyle w:val="ListParagraph"/>
        <w:numPr>
          <w:ilvl w:val="0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Ammo Box</w:t>
      </w:r>
    </w:p>
    <w:p w:rsidR="00E54133" w:rsidRDefault="00E54133" w:rsidP="00E54133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Replenishes all ammo in current special weapon.</w:t>
      </w:r>
    </w:p>
    <w:p w:rsidR="00E54133" w:rsidRDefault="00E54133" w:rsidP="00E54133">
      <w:pPr>
        <w:pStyle w:val="ListParagraph"/>
        <w:numPr>
          <w:ilvl w:val="0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Medical Kit</w:t>
      </w:r>
    </w:p>
    <w:p w:rsidR="00E54133" w:rsidRPr="00E54133" w:rsidRDefault="00E54133" w:rsidP="00E54133">
      <w:pPr>
        <w:pStyle w:val="ListParagraph"/>
        <w:numPr>
          <w:ilvl w:val="1"/>
          <w:numId w:val="12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Replenishes life bar by 2 hits.</w:t>
      </w:r>
    </w:p>
    <w:p w:rsidR="00AE5DB5" w:rsidRPr="005C2F0F" w:rsidRDefault="00AE5DB5" w:rsidP="005C2F0F">
      <w:pPr>
        <w:pStyle w:val="ListParagraph"/>
        <w:rPr>
          <w:i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5" w:name="Abilities"/>
      <w:r w:rsidRPr="008C6B2D">
        <w:rPr>
          <w:b/>
          <w:sz w:val="24"/>
          <w:szCs w:val="24"/>
        </w:rPr>
        <w:t>Abilities</w:t>
      </w:r>
    </w:p>
    <w:bookmarkEnd w:id="15"/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6" w:name="Script"/>
      <w:r w:rsidRPr="008C6B2D">
        <w:rPr>
          <w:b/>
          <w:sz w:val="24"/>
          <w:szCs w:val="24"/>
        </w:rPr>
        <w:t>Script</w:t>
      </w:r>
    </w:p>
    <w:bookmarkEnd w:id="16"/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7" w:name="Scoring"/>
      <w:r w:rsidRPr="005C2F0F">
        <w:rPr>
          <w:b/>
          <w:sz w:val="24"/>
          <w:szCs w:val="24"/>
        </w:rPr>
        <w:lastRenderedPageBreak/>
        <w:t>Scoring</w:t>
      </w:r>
    </w:p>
    <w:bookmarkEnd w:id="17"/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8" w:name="PuzzlesMinigames"/>
      <w:r w:rsidRPr="008C6B2D">
        <w:rPr>
          <w:b/>
          <w:sz w:val="24"/>
          <w:szCs w:val="24"/>
        </w:rPr>
        <w:t>Puzzles/Mini-games</w:t>
      </w:r>
      <w:bookmarkEnd w:id="18"/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19" w:name="Bonuses"/>
      <w:r w:rsidRPr="008C6B2D">
        <w:rPr>
          <w:b/>
          <w:sz w:val="24"/>
          <w:szCs w:val="24"/>
        </w:rPr>
        <w:t>Bonuses</w:t>
      </w:r>
    </w:p>
    <w:bookmarkEnd w:id="19"/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bookmarkStart w:id="20" w:name="SoundIndex"/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bookmarkEnd w:id="20"/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D0A26" w:rsidRDefault="009F6693" w:rsidP="006D0A2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1" w:name="StoryIndex"/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:rsidR="006D0A26" w:rsidRPr="006D0A26" w:rsidRDefault="006D0A26" w:rsidP="006D0A26">
      <w:pPr>
        <w:pStyle w:val="ListParagraph"/>
        <w:rPr>
          <w:b/>
          <w:sz w:val="24"/>
          <w:szCs w:val="24"/>
        </w:rPr>
      </w:pPr>
    </w:p>
    <w:p w:rsidR="006D0A26" w:rsidRPr="006D0A26" w:rsidRDefault="006D0A26" w:rsidP="006D0A26">
      <w:pPr>
        <w:pStyle w:val="ListParagraph"/>
        <w:rPr>
          <w:i/>
          <w:sz w:val="24"/>
          <w:szCs w:val="24"/>
        </w:rPr>
      </w:pPr>
      <w:r w:rsidRPr="006D0A26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 xml:space="preserve">excerpt </w:t>
      </w:r>
      <w:r w:rsidRPr="006D0A26">
        <w:rPr>
          <w:i/>
          <w:sz w:val="24"/>
          <w:szCs w:val="24"/>
        </w:rPr>
        <w:t>from the back of the box)</w:t>
      </w:r>
    </w:p>
    <w:bookmarkEnd w:id="21"/>
    <w:p w:rsidR="00686D09" w:rsidRPr="006D0A26" w:rsidRDefault="006D0A26" w:rsidP="00686D09">
      <w:pPr>
        <w:rPr>
          <w:rFonts w:ascii="OCR A Extended" w:hAnsi="OCR A Extended"/>
          <w:sz w:val="24"/>
          <w:szCs w:val="24"/>
        </w:rPr>
      </w:pPr>
      <w:r w:rsidRPr="006D0A26">
        <w:rPr>
          <w:rFonts w:ascii="OCR A Extended" w:hAnsi="OCR A Extended"/>
          <w:sz w:val="24"/>
          <w:szCs w:val="24"/>
        </w:rPr>
        <w:t>In AD 20XX the aliens came and destroyed the world.</w:t>
      </w:r>
    </w:p>
    <w:p w:rsidR="006D0A26" w:rsidRPr="006D0A26" w:rsidRDefault="006D0A26" w:rsidP="00686D09">
      <w:pPr>
        <w:rPr>
          <w:rFonts w:ascii="OCR A Extended" w:hAnsi="OCR A Extended"/>
          <w:sz w:val="24"/>
          <w:szCs w:val="24"/>
        </w:rPr>
      </w:pPr>
      <w:r w:rsidRPr="006D0A26">
        <w:rPr>
          <w:rFonts w:ascii="OCR A Extended" w:hAnsi="OCR A Extended" w:cs="Times New Roman"/>
          <w:sz w:val="24"/>
          <w:szCs w:val="24"/>
        </w:rPr>
        <w:t>“</w:t>
      </w:r>
      <w:r w:rsidRPr="006D0A26">
        <w:rPr>
          <w:rFonts w:ascii="OCR A Extended" w:hAnsi="OCR A Extended"/>
          <w:sz w:val="24"/>
          <w:szCs w:val="24"/>
        </w:rPr>
        <w:t>Oh no</w:t>
      </w:r>
      <w:r w:rsidRPr="006D0A26">
        <w:rPr>
          <w:rFonts w:ascii="OCR A Extended" w:hAnsi="OCR A Extended" w:cs="Times New Roman"/>
          <w:sz w:val="24"/>
          <w:szCs w:val="24"/>
        </w:rPr>
        <w:t>”</w:t>
      </w:r>
      <w:r w:rsidRPr="006D0A26">
        <w:rPr>
          <w:rFonts w:ascii="OCR A Extended" w:hAnsi="OCR A Extended"/>
          <w:sz w:val="24"/>
          <w:szCs w:val="24"/>
        </w:rPr>
        <w:t xml:space="preserve"> said the humans.</w:t>
      </w:r>
    </w:p>
    <w:p w:rsidR="006D0A26" w:rsidRPr="006D0A26" w:rsidRDefault="006D0A26" w:rsidP="00686D09">
      <w:pPr>
        <w:rPr>
          <w:rFonts w:ascii="OCR A Extended" w:hAnsi="OCR A Extended"/>
          <w:sz w:val="24"/>
          <w:szCs w:val="24"/>
        </w:rPr>
      </w:pPr>
      <w:r w:rsidRPr="006D0A26">
        <w:rPr>
          <w:rFonts w:ascii="OCR A Extended" w:hAnsi="OCR A Extended" w:cs="Times New Roman"/>
          <w:sz w:val="24"/>
          <w:szCs w:val="24"/>
        </w:rPr>
        <w:t>“</w:t>
      </w:r>
      <w:r w:rsidRPr="006D0A26">
        <w:rPr>
          <w:rFonts w:ascii="OCR A Extended" w:hAnsi="OCR A Extended"/>
          <w:sz w:val="24"/>
          <w:szCs w:val="24"/>
        </w:rPr>
        <w:t>I will fight the aliens</w:t>
      </w:r>
      <w:r w:rsidRPr="006D0A26">
        <w:rPr>
          <w:rFonts w:ascii="OCR A Extended" w:hAnsi="OCR A Extended" w:cs="Times New Roman"/>
          <w:sz w:val="24"/>
          <w:szCs w:val="24"/>
        </w:rPr>
        <w:t>”</w:t>
      </w:r>
      <w:r w:rsidRPr="006D0A26">
        <w:rPr>
          <w:rFonts w:ascii="OCR A Extended" w:hAnsi="OCR A Extended"/>
          <w:sz w:val="24"/>
          <w:szCs w:val="24"/>
        </w:rPr>
        <w:t xml:space="preserve"> said Cool Gun Man, the GAME PROTAGANIST and BEST HERO</w:t>
      </w:r>
    </w:p>
    <w:p w:rsidR="006D0A26" w:rsidRPr="006D0A26" w:rsidRDefault="006D0A26" w:rsidP="00686D09">
      <w:pPr>
        <w:rPr>
          <w:rFonts w:ascii="OCR A Extended" w:hAnsi="OCR A Extended"/>
          <w:sz w:val="24"/>
          <w:szCs w:val="24"/>
        </w:rPr>
      </w:pPr>
      <w:r w:rsidRPr="006D0A26">
        <w:rPr>
          <w:rFonts w:ascii="OCR A Extended" w:hAnsi="OCR A Extended" w:cs="Times New Roman"/>
          <w:sz w:val="24"/>
          <w:szCs w:val="24"/>
        </w:rPr>
        <w:t>“</w:t>
      </w:r>
      <w:r w:rsidRPr="006D0A26">
        <w:rPr>
          <w:rFonts w:ascii="OCR A Extended" w:hAnsi="OCR A Extended"/>
          <w:sz w:val="24"/>
          <w:szCs w:val="24"/>
        </w:rPr>
        <w:t>ok</w:t>
      </w:r>
      <w:r w:rsidRPr="006D0A26">
        <w:rPr>
          <w:rFonts w:ascii="OCR A Extended" w:hAnsi="OCR A Extended" w:cs="Times New Roman"/>
          <w:sz w:val="24"/>
          <w:szCs w:val="24"/>
        </w:rPr>
        <w:t>”</w:t>
      </w:r>
      <w:r w:rsidRPr="006D0A26">
        <w:rPr>
          <w:rFonts w:ascii="OCR A Extended" w:hAnsi="OCR A Extended"/>
          <w:sz w:val="24"/>
          <w:szCs w:val="24"/>
        </w:rPr>
        <w:t xml:space="preserve"> said the humans</w:t>
      </w:r>
    </w:p>
    <w:p w:rsidR="006D0A26" w:rsidRPr="006D0A26" w:rsidRDefault="006D0A26" w:rsidP="00686D09">
      <w:pPr>
        <w:rPr>
          <w:rFonts w:ascii="OCR A Extended" w:hAnsi="OCR A Extended"/>
          <w:sz w:val="24"/>
          <w:szCs w:val="24"/>
        </w:rPr>
      </w:pPr>
      <w:r w:rsidRPr="006D0A26">
        <w:rPr>
          <w:rFonts w:ascii="OCR A Extended" w:hAnsi="OCR A Extended"/>
          <w:sz w:val="24"/>
          <w:szCs w:val="24"/>
        </w:rPr>
        <w:t xml:space="preserve">Then Cool Gun Man picked up his gun and began to </w:t>
      </w:r>
      <w:r w:rsidR="00002B4E" w:rsidRPr="006D0A26">
        <w:rPr>
          <w:rFonts w:ascii="OCR A Extended" w:hAnsi="OCR A Extended"/>
          <w:sz w:val="24"/>
          <w:szCs w:val="24"/>
        </w:rPr>
        <w:t>be fought</w:t>
      </w:r>
      <w:r w:rsidRPr="006D0A26">
        <w:rPr>
          <w:rFonts w:ascii="OCR A Extended" w:hAnsi="OCR A Extended"/>
          <w:sz w:val="24"/>
          <w:szCs w:val="24"/>
        </w:rPr>
        <w:t xml:space="preserve"> with the aliens!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2" w:name="ArtMultimediaIndex"/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bookmarkEnd w:id="22"/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3" w:name="DesignNotes"/>
      <w:r w:rsidRPr="008C6B2D">
        <w:rPr>
          <w:b/>
          <w:sz w:val="24"/>
          <w:szCs w:val="24"/>
        </w:rPr>
        <w:t>Design Notes</w:t>
      </w:r>
    </w:p>
    <w:bookmarkEnd w:id="23"/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bookmarkStart w:id="24" w:name="FutureFeatures"/>
      <w:r w:rsidRPr="008C6B2D">
        <w:rPr>
          <w:b/>
          <w:sz w:val="24"/>
          <w:szCs w:val="24"/>
        </w:rPr>
        <w:t>Future Features</w:t>
      </w:r>
    </w:p>
    <w:bookmarkEnd w:id="24"/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any future features that are planned to be implemented)</w:t>
      </w:r>
    </w:p>
    <w:sectPr w:rsidR="005C2F0F" w:rsidRPr="005C2F0F" w:rsidSect="008E601F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143E" w:rsidRDefault="000B143E" w:rsidP="00C152DC">
      <w:pPr>
        <w:spacing w:after="0" w:line="240" w:lineRule="auto"/>
      </w:pPr>
      <w:r>
        <w:separator/>
      </w:r>
    </w:p>
  </w:endnote>
  <w:endnote w:type="continuationSeparator" w:id="0">
    <w:p w:rsidR="000B143E" w:rsidRDefault="000B143E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765B" w:rsidRDefault="003B49C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</w:t>
    </w:r>
    <w:r w:rsidR="00AA765B"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02E55" w:rsidRPr="00702E55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765B" w:rsidRDefault="003B49C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</w:t>
    </w:r>
    <w:r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02E55" w:rsidRPr="00702E55">
      <w:rPr>
        <w:rFonts w:asciiTheme="majorHAnsi" w:hAnsiTheme="majorHAnsi"/>
        <w:noProof/>
      </w:rPr>
      <w:t>13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143E" w:rsidRDefault="000B143E" w:rsidP="00C152DC">
      <w:pPr>
        <w:spacing w:after="0" w:line="240" w:lineRule="auto"/>
      </w:pPr>
      <w:r>
        <w:separator/>
      </w:r>
    </w:p>
  </w:footnote>
  <w:footnote w:type="continuationSeparator" w:id="0">
    <w:p w:rsidR="000B143E" w:rsidRDefault="000B143E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AE5DB5">
                <w:rPr>
                  <w:b/>
                  <w:bCs/>
                  <w:caps/>
                  <w:sz w:val="24"/>
                  <w:szCs w:val="24"/>
                </w:rPr>
                <w:t>SHOOT ALL THE ALIENS: THE MOVIE: THE GAME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8-02-17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AE5DB5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17, 2018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8-02-17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AE5DB5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February 17, 2018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0B143E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hyperlink w:anchor="TableOfContents" w:history="1">
            <w:r w:rsidR="00C152DC" w:rsidRPr="00AF70AF">
              <w:rPr>
                <w:rStyle w:val="Hyperlink"/>
                <w:sz w:val="24"/>
                <w:szCs w:val="24"/>
              </w:rPr>
              <w:t>[</w:t>
            </w:r>
            <w:sdt>
              <w:sdtPr>
                <w:rPr>
                  <w:rStyle w:val="Hyperlink"/>
                  <w:sz w:val="24"/>
                  <w:szCs w:val="24"/>
                </w:rPr>
                <w:alias w:val="Title"/>
                <w:id w:val="7762518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Hyperlink"/>
                </w:rPr>
              </w:sdtEndPr>
              <w:sdtContent>
                <w:r w:rsidR="00AE5DB5">
                  <w:rPr>
                    <w:rStyle w:val="Hyperlink"/>
                    <w:sz w:val="24"/>
                    <w:szCs w:val="24"/>
                  </w:rPr>
                  <w:t>SHOOT ALL THE ALIENS: THE MOVIE: THE GAME</w:t>
                </w:r>
              </w:sdtContent>
            </w:sdt>
            <w:r w:rsidR="00C152DC" w:rsidRPr="00AF70AF">
              <w:rPr>
                <w:rStyle w:val="Hyperlink"/>
                <w:sz w:val="24"/>
                <w:szCs w:val="24"/>
              </w:rPr>
              <w:t>]</w:t>
            </w:r>
          </w:hyperlink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B3DED"/>
    <w:multiLevelType w:val="hybridMultilevel"/>
    <w:tmpl w:val="7C6CDD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CF615B"/>
    <w:multiLevelType w:val="multilevel"/>
    <w:tmpl w:val="68AE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3490E"/>
    <w:multiLevelType w:val="hybridMultilevel"/>
    <w:tmpl w:val="7C541A0A"/>
    <w:lvl w:ilvl="0" w:tplc="3628F38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30A8A"/>
    <w:multiLevelType w:val="multilevel"/>
    <w:tmpl w:val="24342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659AA"/>
    <w:multiLevelType w:val="hybridMultilevel"/>
    <w:tmpl w:val="1FEA9B52"/>
    <w:lvl w:ilvl="0" w:tplc="400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FF00B16"/>
    <w:multiLevelType w:val="hybridMultilevel"/>
    <w:tmpl w:val="A59A730E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1385476"/>
    <w:multiLevelType w:val="hybridMultilevel"/>
    <w:tmpl w:val="097299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7ED21A0"/>
    <w:multiLevelType w:val="hybridMultilevel"/>
    <w:tmpl w:val="7414A8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187552"/>
    <w:multiLevelType w:val="hybridMultilevel"/>
    <w:tmpl w:val="2EFE4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0C0557"/>
    <w:multiLevelType w:val="hybridMultilevel"/>
    <w:tmpl w:val="0270EF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35DFE"/>
    <w:multiLevelType w:val="multilevel"/>
    <w:tmpl w:val="2540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A04B9"/>
    <w:multiLevelType w:val="multilevel"/>
    <w:tmpl w:val="98488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A5216A"/>
    <w:multiLevelType w:val="multilevel"/>
    <w:tmpl w:val="385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6B352B"/>
    <w:multiLevelType w:val="hybridMultilevel"/>
    <w:tmpl w:val="C7D61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B6659"/>
    <w:multiLevelType w:val="hybridMultilevel"/>
    <w:tmpl w:val="72D831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E5460EC"/>
    <w:multiLevelType w:val="hybridMultilevel"/>
    <w:tmpl w:val="2A78A20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A4D314C"/>
    <w:multiLevelType w:val="hybridMultilevel"/>
    <w:tmpl w:val="CF7E9D78"/>
    <w:lvl w:ilvl="0" w:tplc="4009000F">
      <w:start w:val="1"/>
      <w:numFmt w:val="decimal"/>
      <w:lvlText w:val="%1."/>
      <w:lvlJc w:val="left"/>
      <w:pPr>
        <w:ind w:left="6480" w:hanging="360"/>
      </w:pPr>
    </w:lvl>
    <w:lvl w:ilvl="1" w:tplc="40090019" w:tentative="1">
      <w:start w:val="1"/>
      <w:numFmt w:val="lowerLetter"/>
      <w:lvlText w:val="%2."/>
      <w:lvlJc w:val="left"/>
      <w:pPr>
        <w:ind w:left="7200" w:hanging="360"/>
      </w:pPr>
    </w:lvl>
    <w:lvl w:ilvl="2" w:tplc="4009001B" w:tentative="1">
      <w:start w:val="1"/>
      <w:numFmt w:val="lowerRoman"/>
      <w:lvlText w:val="%3."/>
      <w:lvlJc w:val="right"/>
      <w:pPr>
        <w:ind w:left="7920" w:hanging="180"/>
      </w:pPr>
    </w:lvl>
    <w:lvl w:ilvl="3" w:tplc="4009000F" w:tentative="1">
      <w:start w:val="1"/>
      <w:numFmt w:val="decimal"/>
      <w:lvlText w:val="%4."/>
      <w:lvlJc w:val="left"/>
      <w:pPr>
        <w:ind w:left="8640" w:hanging="360"/>
      </w:pPr>
    </w:lvl>
    <w:lvl w:ilvl="4" w:tplc="40090019" w:tentative="1">
      <w:start w:val="1"/>
      <w:numFmt w:val="lowerLetter"/>
      <w:lvlText w:val="%5."/>
      <w:lvlJc w:val="left"/>
      <w:pPr>
        <w:ind w:left="9360" w:hanging="360"/>
      </w:pPr>
    </w:lvl>
    <w:lvl w:ilvl="5" w:tplc="4009001B" w:tentative="1">
      <w:start w:val="1"/>
      <w:numFmt w:val="lowerRoman"/>
      <w:lvlText w:val="%6."/>
      <w:lvlJc w:val="right"/>
      <w:pPr>
        <w:ind w:left="10080" w:hanging="180"/>
      </w:pPr>
    </w:lvl>
    <w:lvl w:ilvl="6" w:tplc="4009000F" w:tentative="1">
      <w:start w:val="1"/>
      <w:numFmt w:val="decimal"/>
      <w:lvlText w:val="%7."/>
      <w:lvlJc w:val="left"/>
      <w:pPr>
        <w:ind w:left="10800" w:hanging="360"/>
      </w:pPr>
    </w:lvl>
    <w:lvl w:ilvl="7" w:tplc="40090019" w:tentative="1">
      <w:start w:val="1"/>
      <w:numFmt w:val="lowerLetter"/>
      <w:lvlText w:val="%8."/>
      <w:lvlJc w:val="left"/>
      <w:pPr>
        <w:ind w:left="11520" w:hanging="360"/>
      </w:pPr>
    </w:lvl>
    <w:lvl w:ilvl="8" w:tplc="40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7" w15:restartNumberingAfterBreak="0">
    <w:nsid w:val="7BA009CC"/>
    <w:multiLevelType w:val="multilevel"/>
    <w:tmpl w:val="07BE8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2"/>
  </w:num>
  <w:num w:numId="3">
    <w:abstractNumId w:val="14"/>
  </w:num>
  <w:num w:numId="4">
    <w:abstractNumId w:val="10"/>
  </w:num>
  <w:num w:numId="5">
    <w:abstractNumId w:val="3"/>
  </w:num>
  <w:num w:numId="6">
    <w:abstractNumId w:val="11"/>
  </w:num>
  <w:num w:numId="7">
    <w:abstractNumId w:val="1"/>
  </w:num>
  <w:num w:numId="8">
    <w:abstractNumId w:val="17"/>
  </w:num>
  <w:num w:numId="9">
    <w:abstractNumId w:val="0"/>
  </w:num>
  <w:num w:numId="10">
    <w:abstractNumId w:val="7"/>
  </w:num>
  <w:num w:numId="11">
    <w:abstractNumId w:val="8"/>
  </w:num>
  <w:num w:numId="12">
    <w:abstractNumId w:val="6"/>
  </w:num>
  <w:num w:numId="13">
    <w:abstractNumId w:val="13"/>
  </w:num>
  <w:num w:numId="14">
    <w:abstractNumId w:val="15"/>
  </w:num>
  <w:num w:numId="15">
    <w:abstractNumId w:val="16"/>
  </w:num>
  <w:num w:numId="16">
    <w:abstractNumId w:val="5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0570"/>
    <w:rsid w:val="00002B4E"/>
    <w:rsid w:val="00021BBC"/>
    <w:rsid w:val="00023AF4"/>
    <w:rsid w:val="00030D42"/>
    <w:rsid w:val="00041C8A"/>
    <w:rsid w:val="00080D8D"/>
    <w:rsid w:val="0009543F"/>
    <w:rsid w:val="000A72DB"/>
    <w:rsid w:val="000B143E"/>
    <w:rsid w:val="000E113B"/>
    <w:rsid w:val="00106F83"/>
    <w:rsid w:val="00120E52"/>
    <w:rsid w:val="00154802"/>
    <w:rsid w:val="00166FB7"/>
    <w:rsid w:val="001C23D2"/>
    <w:rsid w:val="00237B61"/>
    <w:rsid w:val="002F67D9"/>
    <w:rsid w:val="003050BD"/>
    <w:rsid w:val="003A1ADC"/>
    <w:rsid w:val="003B49C4"/>
    <w:rsid w:val="003E1D34"/>
    <w:rsid w:val="003E1D56"/>
    <w:rsid w:val="00420F46"/>
    <w:rsid w:val="004326C6"/>
    <w:rsid w:val="00484428"/>
    <w:rsid w:val="004E7D20"/>
    <w:rsid w:val="004F5453"/>
    <w:rsid w:val="0052734F"/>
    <w:rsid w:val="005279FE"/>
    <w:rsid w:val="00582772"/>
    <w:rsid w:val="005A592F"/>
    <w:rsid w:val="005C2F0F"/>
    <w:rsid w:val="006408FD"/>
    <w:rsid w:val="00654E5A"/>
    <w:rsid w:val="00666F4F"/>
    <w:rsid w:val="0067446C"/>
    <w:rsid w:val="00686D09"/>
    <w:rsid w:val="00691022"/>
    <w:rsid w:val="006B1E8B"/>
    <w:rsid w:val="006D0A26"/>
    <w:rsid w:val="006D1724"/>
    <w:rsid w:val="00702E55"/>
    <w:rsid w:val="00744BAC"/>
    <w:rsid w:val="007C0C89"/>
    <w:rsid w:val="007C4897"/>
    <w:rsid w:val="007D2A8E"/>
    <w:rsid w:val="008C6B2D"/>
    <w:rsid w:val="008C742B"/>
    <w:rsid w:val="008E601F"/>
    <w:rsid w:val="008F3C94"/>
    <w:rsid w:val="00953C99"/>
    <w:rsid w:val="00960223"/>
    <w:rsid w:val="00996533"/>
    <w:rsid w:val="009A4D42"/>
    <w:rsid w:val="009E49C5"/>
    <w:rsid w:val="009F6693"/>
    <w:rsid w:val="00A60A0E"/>
    <w:rsid w:val="00AA765B"/>
    <w:rsid w:val="00AD223E"/>
    <w:rsid w:val="00AE5DB5"/>
    <w:rsid w:val="00AF70AF"/>
    <w:rsid w:val="00BA0552"/>
    <w:rsid w:val="00BB2343"/>
    <w:rsid w:val="00BF4089"/>
    <w:rsid w:val="00C152DC"/>
    <w:rsid w:val="00C9122B"/>
    <w:rsid w:val="00CA0A8D"/>
    <w:rsid w:val="00CC51F1"/>
    <w:rsid w:val="00CF395C"/>
    <w:rsid w:val="00CF510F"/>
    <w:rsid w:val="00D21787"/>
    <w:rsid w:val="00D60FD0"/>
    <w:rsid w:val="00D668E0"/>
    <w:rsid w:val="00D82416"/>
    <w:rsid w:val="00D91681"/>
    <w:rsid w:val="00DD116F"/>
    <w:rsid w:val="00E54133"/>
    <w:rsid w:val="00EB103F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51AE86"/>
  <w15:docId w15:val="{05D7BB9A-1A14-4FBF-80C9-D9B8CDFD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3A1AD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1AD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37B6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6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2018-02-17T00:00:00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56573E4E-503A-4A08-8452-48A60A2E2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24</TotalTime>
  <Pages>13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SHOOT ALL THE ALIENS: THE MOVIE: THE GAME</vt:lpstr>
    </vt:vector>
  </TitlesOfParts>
  <Company>Illuminati</Company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SHOOT ALL THE ALIENS: THE MOVIE: THE GAME</dc:title>
  <dc:subject>Based on a True Story</dc:subject>
  <dc:creator>By Daniel Kerr-Cresswell, Aqhil Syed, Lakulish Patel, Oleksii Tomin, and Yehor Kalmykov</dc:creator>
  <cp:lastModifiedBy>user</cp:lastModifiedBy>
  <cp:revision>14</cp:revision>
  <dcterms:created xsi:type="dcterms:W3CDTF">2018-04-10T03:27:00Z</dcterms:created>
  <dcterms:modified xsi:type="dcterms:W3CDTF">2018-04-10T03:50:00Z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